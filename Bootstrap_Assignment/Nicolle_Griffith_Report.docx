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AA5D" w14:textId="77777777" w:rsidR="00E23C4D" w:rsidRPr="00C81DB2" w:rsidRDefault="00E23C4D" w:rsidP="00E23C4D">
      <w:pPr>
        <w:pStyle w:val="Headerstyle"/>
      </w:pPr>
    </w:p>
    <w:p w14:paraId="2F34A3AD" w14:textId="77777777" w:rsidR="00E23C4D" w:rsidRPr="00C81DB2" w:rsidRDefault="00E23C4D" w:rsidP="00E23C4D">
      <w:pPr>
        <w:pStyle w:val="Headerstyle"/>
      </w:pPr>
    </w:p>
    <w:p w14:paraId="11780149" w14:textId="77777777" w:rsidR="00E23C4D" w:rsidRPr="00C81DB2" w:rsidRDefault="00E23C4D" w:rsidP="00E23C4D">
      <w:pPr>
        <w:pStyle w:val="Headerstyle"/>
      </w:pPr>
    </w:p>
    <w:p w14:paraId="43D61467" w14:textId="77777777" w:rsidR="00E23C4D" w:rsidRPr="00C81DB2" w:rsidRDefault="00E23C4D" w:rsidP="00E23C4D">
      <w:pPr>
        <w:pStyle w:val="Headerstyle"/>
      </w:pPr>
    </w:p>
    <w:p w14:paraId="06D986D1" w14:textId="77777777" w:rsidR="00E23C4D" w:rsidRPr="00C81DB2" w:rsidRDefault="00E23C4D" w:rsidP="00E23C4D">
      <w:pPr>
        <w:pStyle w:val="Headerstyle"/>
      </w:pPr>
    </w:p>
    <w:p w14:paraId="6215B9C5" w14:textId="77777777" w:rsidR="00E23C4D" w:rsidRPr="00C81DB2" w:rsidRDefault="00E23C4D" w:rsidP="00E23C4D">
      <w:pPr>
        <w:pStyle w:val="Headerstyle"/>
      </w:pPr>
    </w:p>
    <w:p w14:paraId="76849D18" w14:textId="77777777" w:rsidR="00E23C4D" w:rsidRPr="00C81DB2" w:rsidRDefault="00E23C4D" w:rsidP="00E23C4D">
      <w:pPr>
        <w:pStyle w:val="Headerstyle"/>
      </w:pPr>
    </w:p>
    <w:p w14:paraId="588B9C73" w14:textId="77777777" w:rsidR="00E23C4D" w:rsidRPr="00C81DB2" w:rsidRDefault="00E23C4D" w:rsidP="00E23C4D">
      <w:pPr>
        <w:pStyle w:val="Headerstyle"/>
      </w:pPr>
    </w:p>
    <w:p w14:paraId="7EFDD5FE" w14:textId="77777777" w:rsidR="00E23C4D" w:rsidRPr="00C81DB2" w:rsidRDefault="00E23C4D" w:rsidP="00E23C4D">
      <w:pPr>
        <w:pStyle w:val="Headerstyle"/>
      </w:pPr>
    </w:p>
    <w:p w14:paraId="6B0778E4" w14:textId="77777777" w:rsidR="00E23C4D" w:rsidRPr="00C81DB2" w:rsidRDefault="00E23C4D" w:rsidP="00E23C4D">
      <w:pPr>
        <w:pStyle w:val="Headerstyle"/>
      </w:pPr>
    </w:p>
    <w:p w14:paraId="18B5BA57" w14:textId="7853349C" w:rsidR="00E23C4D" w:rsidRPr="00C81DB2" w:rsidRDefault="00E23C4D" w:rsidP="00E23C4D">
      <w:pPr>
        <w:pStyle w:val="Headerstyle"/>
        <w:rPr>
          <w:b/>
          <w:sz w:val="28"/>
          <w:szCs w:val="28"/>
        </w:rPr>
      </w:pPr>
      <w:r w:rsidRPr="00C81DB2">
        <w:rPr>
          <w:sz w:val="28"/>
          <w:szCs w:val="28"/>
        </w:rPr>
        <w:tab/>
      </w:r>
      <w:r w:rsidR="0003108C" w:rsidRPr="00C81DB2">
        <w:rPr>
          <w:b/>
          <w:sz w:val="28"/>
          <w:szCs w:val="28"/>
        </w:rPr>
        <w:t>How I Used Bootstrap 5</w:t>
      </w:r>
      <w:r w:rsidR="00180DB4" w:rsidRPr="00C81DB2">
        <w:rPr>
          <w:b/>
          <w:sz w:val="28"/>
          <w:szCs w:val="28"/>
        </w:rPr>
        <w:t xml:space="preserve"> </w:t>
      </w:r>
    </w:p>
    <w:p w14:paraId="0EBA6AA8" w14:textId="77777777" w:rsidR="00E23C4D" w:rsidRPr="00C81DB2" w:rsidRDefault="00E23C4D" w:rsidP="00E23C4D">
      <w:pPr>
        <w:pStyle w:val="Headerstyle"/>
        <w:rPr>
          <w:szCs w:val="20"/>
        </w:rPr>
      </w:pPr>
    </w:p>
    <w:p w14:paraId="209A7AB6" w14:textId="77777777" w:rsidR="00DC75B7" w:rsidRPr="00C81DB2" w:rsidRDefault="00DC75B7" w:rsidP="00E23C4D">
      <w:pPr>
        <w:pStyle w:val="Headerstyle"/>
      </w:pPr>
      <w:r w:rsidRPr="00C81DB2">
        <w:br w:type="page"/>
      </w:r>
    </w:p>
    <w:p w14:paraId="61625D20" w14:textId="77777777" w:rsidR="000C3D76" w:rsidRPr="00C81DB2" w:rsidRDefault="00BF0F54" w:rsidP="00885203">
      <w:pPr>
        <w:tabs>
          <w:tab w:val="left" w:pos="5550"/>
        </w:tabs>
        <w:spacing w:after="720"/>
      </w:pPr>
      <w:r w:rsidRPr="00C81DB2">
        <w:lastRenderedPageBreak/>
        <w:t>Table of Contents</w:t>
      </w:r>
    </w:p>
    <w:p w14:paraId="4949D04F" w14:textId="0C91A8B4" w:rsidR="0003108C" w:rsidRPr="00C81DB2" w:rsidRDefault="00CB52AF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r w:rsidRPr="00C81DB2">
        <w:rPr>
          <w:b/>
        </w:rPr>
        <w:fldChar w:fldCharType="begin"/>
      </w:r>
      <w:r w:rsidRPr="00C81DB2">
        <w:rPr>
          <w:b/>
        </w:rPr>
        <w:instrText xml:space="preserve"> TOC \o "1-3" \h \z \u </w:instrText>
      </w:r>
      <w:r w:rsidRPr="00C81DB2">
        <w:rPr>
          <w:b/>
        </w:rPr>
        <w:fldChar w:fldCharType="separate"/>
      </w:r>
      <w:hyperlink w:anchor="_Toc216391657" w:history="1">
        <w:r w:rsidR="0003108C" w:rsidRPr="00C81DB2">
          <w:rPr>
            <w:rStyle w:val="Hyperlink"/>
          </w:rPr>
          <w:t>1</w:t>
        </w:r>
        <w:r w:rsidR="0003108C" w:rsidRPr="00C81DB2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="0003108C" w:rsidRPr="00C81DB2">
          <w:rPr>
            <w:rStyle w:val="Hyperlink"/>
          </w:rPr>
          <w:t>Bootstrap 5 Components</w:t>
        </w:r>
        <w:r w:rsidR="0003108C" w:rsidRPr="00C81DB2">
          <w:rPr>
            <w:webHidden/>
          </w:rPr>
          <w:tab/>
        </w:r>
        <w:r w:rsidR="0003108C" w:rsidRPr="00C81DB2">
          <w:rPr>
            <w:webHidden/>
          </w:rPr>
          <w:fldChar w:fldCharType="begin"/>
        </w:r>
        <w:r w:rsidR="0003108C" w:rsidRPr="00C81DB2">
          <w:rPr>
            <w:webHidden/>
          </w:rPr>
          <w:instrText xml:space="preserve"> PAGEREF _Toc216391657 \h </w:instrText>
        </w:r>
        <w:r w:rsidR="0003108C" w:rsidRPr="00C81DB2">
          <w:rPr>
            <w:webHidden/>
          </w:rPr>
        </w:r>
        <w:r w:rsidR="0003108C" w:rsidRPr="00C81DB2">
          <w:rPr>
            <w:webHidden/>
          </w:rPr>
          <w:fldChar w:fldCharType="separate"/>
        </w:r>
        <w:r w:rsidR="0003108C" w:rsidRPr="00C81DB2">
          <w:rPr>
            <w:webHidden/>
          </w:rPr>
          <w:t>3</w:t>
        </w:r>
        <w:r w:rsidR="0003108C" w:rsidRPr="00C81DB2">
          <w:rPr>
            <w:webHidden/>
          </w:rPr>
          <w:fldChar w:fldCharType="end"/>
        </w:r>
      </w:hyperlink>
    </w:p>
    <w:p w14:paraId="2FC9420A" w14:textId="1CF469C5" w:rsidR="0003108C" w:rsidRPr="00C81DB2" w:rsidRDefault="0003108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6391658" w:history="1">
        <w:r w:rsidRPr="00C81DB2">
          <w:rPr>
            <w:rStyle w:val="Hyperlink"/>
          </w:rPr>
          <w:t>2</w:t>
        </w:r>
        <w:r w:rsidRPr="00C81DB2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C81DB2">
          <w:rPr>
            <w:rStyle w:val="Hyperlink"/>
          </w:rPr>
          <w:t>Layout structure</w:t>
        </w:r>
        <w:r w:rsidRPr="00C81DB2">
          <w:rPr>
            <w:webHidden/>
          </w:rPr>
          <w:tab/>
        </w:r>
        <w:r w:rsidRPr="00C81DB2">
          <w:rPr>
            <w:webHidden/>
          </w:rPr>
          <w:fldChar w:fldCharType="begin"/>
        </w:r>
        <w:r w:rsidRPr="00C81DB2">
          <w:rPr>
            <w:webHidden/>
          </w:rPr>
          <w:instrText xml:space="preserve"> PAGEREF _Toc216391658 \h </w:instrText>
        </w:r>
        <w:r w:rsidRPr="00C81DB2">
          <w:rPr>
            <w:webHidden/>
          </w:rPr>
        </w:r>
        <w:r w:rsidRPr="00C81DB2">
          <w:rPr>
            <w:webHidden/>
          </w:rPr>
          <w:fldChar w:fldCharType="separate"/>
        </w:r>
        <w:r w:rsidRPr="00C81DB2">
          <w:rPr>
            <w:webHidden/>
          </w:rPr>
          <w:t>3</w:t>
        </w:r>
        <w:r w:rsidRPr="00C81DB2">
          <w:rPr>
            <w:webHidden/>
          </w:rPr>
          <w:fldChar w:fldCharType="end"/>
        </w:r>
      </w:hyperlink>
    </w:p>
    <w:p w14:paraId="56F73D38" w14:textId="43A54DE4" w:rsidR="0003108C" w:rsidRPr="00C81DB2" w:rsidRDefault="0003108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6391659" w:history="1">
        <w:r w:rsidRPr="00C81DB2">
          <w:rPr>
            <w:rStyle w:val="Hyperlink"/>
          </w:rPr>
          <w:t>3</w:t>
        </w:r>
        <w:r w:rsidRPr="00C81DB2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C81DB2">
          <w:rPr>
            <w:rStyle w:val="Hyperlink"/>
          </w:rPr>
          <w:t>Custom CSS</w:t>
        </w:r>
        <w:r w:rsidRPr="00C81DB2">
          <w:rPr>
            <w:webHidden/>
          </w:rPr>
          <w:tab/>
        </w:r>
        <w:r w:rsidRPr="00C81DB2">
          <w:rPr>
            <w:webHidden/>
          </w:rPr>
          <w:fldChar w:fldCharType="begin"/>
        </w:r>
        <w:r w:rsidRPr="00C81DB2">
          <w:rPr>
            <w:webHidden/>
          </w:rPr>
          <w:instrText xml:space="preserve"> PAGEREF _Toc216391659 \h </w:instrText>
        </w:r>
        <w:r w:rsidRPr="00C81DB2">
          <w:rPr>
            <w:webHidden/>
          </w:rPr>
        </w:r>
        <w:r w:rsidRPr="00C81DB2">
          <w:rPr>
            <w:webHidden/>
          </w:rPr>
          <w:fldChar w:fldCharType="separate"/>
        </w:r>
        <w:r w:rsidRPr="00C81DB2">
          <w:rPr>
            <w:webHidden/>
          </w:rPr>
          <w:t>3</w:t>
        </w:r>
        <w:r w:rsidRPr="00C81DB2">
          <w:rPr>
            <w:webHidden/>
          </w:rPr>
          <w:fldChar w:fldCharType="end"/>
        </w:r>
      </w:hyperlink>
    </w:p>
    <w:p w14:paraId="65F46109" w14:textId="0EC8E28E" w:rsidR="0003108C" w:rsidRPr="00C81DB2" w:rsidRDefault="0003108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6391660" w:history="1">
        <w:r w:rsidRPr="00C81DB2">
          <w:rPr>
            <w:rStyle w:val="Hyperlink"/>
          </w:rPr>
          <w:t>4</w:t>
        </w:r>
        <w:r w:rsidRPr="00C81DB2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C81DB2">
          <w:rPr>
            <w:rStyle w:val="Hyperlink"/>
          </w:rPr>
          <w:t>Challenges</w:t>
        </w:r>
        <w:r w:rsidRPr="00C81DB2">
          <w:rPr>
            <w:webHidden/>
          </w:rPr>
          <w:tab/>
        </w:r>
        <w:r w:rsidRPr="00C81DB2">
          <w:rPr>
            <w:webHidden/>
          </w:rPr>
          <w:fldChar w:fldCharType="begin"/>
        </w:r>
        <w:r w:rsidRPr="00C81DB2">
          <w:rPr>
            <w:webHidden/>
          </w:rPr>
          <w:instrText xml:space="preserve"> PAGEREF _Toc216391660 \h </w:instrText>
        </w:r>
        <w:r w:rsidRPr="00C81DB2">
          <w:rPr>
            <w:webHidden/>
          </w:rPr>
        </w:r>
        <w:r w:rsidRPr="00C81DB2">
          <w:rPr>
            <w:webHidden/>
          </w:rPr>
          <w:fldChar w:fldCharType="separate"/>
        </w:r>
        <w:r w:rsidRPr="00C81DB2">
          <w:rPr>
            <w:webHidden/>
          </w:rPr>
          <w:t>3</w:t>
        </w:r>
        <w:r w:rsidRPr="00C81DB2">
          <w:rPr>
            <w:webHidden/>
          </w:rPr>
          <w:fldChar w:fldCharType="end"/>
        </w:r>
      </w:hyperlink>
    </w:p>
    <w:p w14:paraId="6B3B9259" w14:textId="0CBAFBC7" w:rsidR="0003108C" w:rsidRPr="00C81DB2" w:rsidRDefault="0003108C">
      <w:pPr>
        <w:pStyle w:val="TOC1"/>
        <w:rPr>
          <w:rFonts w:asciiTheme="minorHAnsi" w:eastAsiaTheme="minorEastAsia" w:hAnsiTheme="minorHAnsi" w:cstheme="minorBidi"/>
          <w:kern w:val="2"/>
          <w:sz w:val="24"/>
          <w:szCs w:val="24"/>
          <w14:ligatures w14:val="standardContextual"/>
        </w:rPr>
      </w:pPr>
      <w:hyperlink w:anchor="_Toc216391661" w:history="1">
        <w:r w:rsidRPr="00C81DB2">
          <w:rPr>
            <w:rStyle w:val="Hyperlink"/>
          </w:rPr>
          <w:t>5</w:t>
        </w:r>
        <w:r w:rsidRPr="00C81DB2">
          <w:rPr>
            <w:rFonts w:asciiTheme="minorHAnsi" w:eastAsiaTheme="minorEastAsia" w:hAnsiTheme="minorHAnsi" w:cstheme="minorBidi"/>
            <w:kern w:val="2"/>
            <w:sz w:val="24"/>
            <w:szCs w:val="24"/>
            <w14:ligatures w14:val="standardContextual"/>
          </w:rPr>
          <w:tab/>
        </w:r>
        <w:r w:rsidRPr="00C81DB2">
          <w:rPr>
            <w:rStyle w:val="Hyperlink"/>
          </w:rPr>
          <w:t>Learning points</w:t>
        </w:r>
        <w:r w:rsidRPr="00C81DB2">
          <w:rPr>
            <w:webHidden/>
          </w:rPr>
          <w:tab/>
        </w:r>
        <w:r w:rsidRPr="00C81DB2">
          <w:rPr>
            <w:webHidden/>
          </w:rPr>
          <w:fldChar w:fldCharType="begin"/>
        </w:r>
        <w:r w:rsidRPr="00C81DB2">
          <w:rPr>
            <w:webHidden/>
          </w:rPr>
          <w:instrText xml:space="preserve"> PAGEREF _Toc216391661 \h </w:instrText>
        </w:r>
        <w:r w:rsidRPr="00C81DB2">
          <w:rPr>
            <w:webHidden/>
          </w:rPr>
        </w:r>
        <w:r w:rsidRPr="00C81DB2">
          <w:rPr>
            <w:webHidden/>
          </w:rPr>
          <w:fldChar w:fldCharType="separate"/>
        </w:r>
        <w:r w:rsidRPr="00C81DB2">
          <w:rPr>
            <w:webHidden/>
          </w:rPr>
          <w:t>3</w:t>
        </w:r>
        <w:r w:rsidRPr="00C81DB2">
          <w:rPr>
            <w:webHidden/>
          </w:rPr>
          <w:fldChar w:fldCharType="end"/>
        </w:r>
      </w:hyperlink>
    </w:p>
    <w:p w14:paraId="05DA6805" w14:textId="676A58BD" w:rsidR="00885203" w:rsidRPr="00C81DB2" w:rsidRDefault="00CB52AF" w:rsidP="000C3D76">
      <w:pPr>
        <w:tabs>
          <w:tab w:val="left" w:pos="5550"/>
        </w:tabs>
        <w:rPr>
          <w:b/>
        </w:rPr>
      </w:pPr>
      <w:r w:rsidRPr="00C81DB2">
        <w:rPr>
          <w:b/>
        </w:rPr>
        <w:fldChar w:fldCharType="end"/>
      </w:r>
    </w:p>
    <w:p w14:paraId="26D53E11" w14:textId="77777777" w:rsidR="00885203" w:rsidRPr="00C81DB2" w:rsidRDefault="00885203" w:rsidP="000C3D76">
      <w:pPr>
        <w:tabs>
          <w:tab w:val="left" w:pos="5550"/>
        </w:tabs>
        <w:rPr>
          <w:b/>
        </w:rPr>
        <w:sectPr w:rsidR="00885203" w:rsidRPr="00C81DB2" w:rsidSect="004038E2">
          <w:headerReference w:type="default" r:id="rId11"/>
          <w:footerReference w:type="default" r:id="rId12"/>
          <w:headerReference w:type="first" r:id="rId13"/>
          <w:pgSz w:w="11906" w:h="16838"/>
          <w:pgMar w:top="567" w:right="567" w:bottom="567" w:left="1134" w:header="709" w:footer="709" w:gutter="0"/>
          <w:cols w:space="708"/>
          <w:docGrid w:linePitch="360"/>
        </w:sectPr>
      </w:pPr>
    </w:p>
    <w:p w14:paraId="5DBAD922" w14:textId="1450531D" w:rsidR="001331ED" w:rsidRPr="00C81DB2" w:rsidRDefault="0003108C" w:rsidP="001331ED">
      <w:pPr>
        <w:pStyle w:val="Heading1"/>
      </w:pPr>
      <w:bookmarkStart w:id="0" w:name="_Toc216391657"/>
      <w:r w:rsidRPr="00C81DB2">
        <w:lastRenderedPageBreak/>
        <w:t>Bootstrap 5 Components</w:t>
      </w:r>
      <w:bookmarkEnd w:id="0"/>
      <w:r w:rsidRPr="00C81DB2">
        <w:t xml:space="preserve"> </w:t>
      </w:r>
    </w:p>
    <w:p w14:paraId="60DDD574" w14:textId="0FF11F14" w:rsidR="00305228" w:rsidRPr="00C81DB2" w:rsidRDefault="006C32F3" w:rsidP="006C32F3">
      <w:pPr>
        <w:pStyle w:val="Normalind"/>
        <w:numPr>
          <w:ilvl w:val="0"/>
          <w:numId w:val="10"/>
        </w:numPr>
      </w:pPr>
      <w:r w:rsidRPr="00C81DB2">
        <w:t>Card</w:t>
      </w:r>
    </w:p>
    <w:p w14:paraId="2C7FBCA2" w14:textId="70CFFFFE" w:rsidR="00A3141C" w:rsidRPr="00C81DB2" w:rsidRDefault="00A3141C" w:rsidP="00A3141C">
      <w:pPr>
        <w:pStyle w:val="Normalind"/>
        <w:ind w:left="2968"/>
      </w:pPr>
      <w:r w:rsidRPr="00C81DB2">
        <w:t xml:space="preserve">I used cards for the experience section since I wanted to use logos of the companies I have worked for along with a description and cards seemed like a flexible option to display content. </w:t>
      </w:r>
    </w:p>
    <w:p w14:paraId="3431AA84" w14:textId="77777777" w:rsidR="00C8058D" w:rsidRPr="00C81DB2" w:rsidRDefault="00A3141C" w:rsidP="00A3141C">
      <w:pPr>
        <w:pStyle w:val="Normalind"/>
        <w:ind w:left="2968"/>
      </w:pPr>
      <w:r w:rsidRPr="00C81DB2">
        <w:t xml:space="preserve">I used the Grid Cards code to be able to control how many cards to show per row. I left </w:t>
      </w:r>
      <w:r w:rsidR="00267827" w:rsidRPr="00C81DB2">
        <w:t>part of the original code</w:t>
      </w:r>
      <w:r w:rsidRPr="00C81DB2">
        <w:t xml:space="preserve"> but added</w:t>
      </w:r>
      <w:r w:rsidR="00C8058D" w:rsidRPr="00C81DB2">
        <w:t>:</w:t>
      </w:r>
    </w:p>
    <w:p w14:paraId="4C0AFF02" w14:textId="77777777" w:rsidR="00C8058D" w:rsidRPr="00C81DB2" w:rsidRDefault="00C8058D" w:rsidP="00C8058D">
      <w:pPr>
        <w:pStyle w:val="Normalind"/>
        <w:ind w:left="2968"/>
      </w:pPr>
      <w:r w:rsidRPr="00C81DB2">
        <w:t>-</w:t>
      </w:r>
      <w:r w:rsidR="00A3141C" w:rsidRPr="00C81DB2">
        <w:t xml:space="preserve"> </w:t>
      </w:r>
      <w:r w:rsidRPr="00C81DB2">
        <w:t>Breakpoint for</w:t>
      </w:r>
      <w:r w:rsidR="00267827" w:rsidRPr="00C81DB2">
        <w:t xml:space="preserve"> </w:t>
      </w:r>
      <w:r w:rsidRPr="00C81DB2">
        <w:t>lg screens or</w:t>
      </w:r>
      <w:r w:rsidR="00267827" w:rsidRPr="00C81DB2">
        <w:t xml:space="preserve"> </w:t>
      </w:r>
      <w:r w:rsidRPr="00C81DB2">
        <w:t>bigger to display</w:t>
      </w:r>
      <w:r w:rsidR="00267827" w:rsidRPr="00C81DB2">
        <w:t xml:space="preserve"> all 3 cards</w:t>
      </w:r>
      <w:r w:rsidRPr="00C81DB2">
        <w:t xml:space="preserve"> in the same row</w:t>
      </w:r>
      <w:r w:rsidR="00267827" w:rsidRPr="00C81DB2">
        <w:t xml:space="preserve"> </w:t>
      </w:r>
    </w:p>
    <w:p w14:paraId="55980C7A" w14:textId="1306E401" w:rsidR="00C8058D" w:rsidRPr="00C81DB2" w:rsidRDefault="00C8058D" w:rsidP="00C8058D">
      <w:pPr>
        <w:pStyle w:val="Normalind"/>
        <w:ind w:left="2968"/>
      </w:pPr>
      <w:r w:rsidRPr="00C81DB2">
        <w:t>- W</w:t>
      </w:r>
      <w:r w:rsidR="00267827" w:rsidRPr="00C81DB2">
        <w:t xml:space="preserve">idth </w:t>
      </w:r>
      <w:r w:rsidRPr="00C81DB2">
        <w:t>to re-size the images</w:t>
      </w:r>
      <w:r w:rsidR="00C81DB2">
        <w:t>.</w:t>
      </w:r>
      <w:r w:rsidR="00267827" w:rsidRPr="00C81DB2">
        <w:t xml:space="preserve"> </w:t>
      </w:r>
    </w:p>
    <w:p w14:paraId="6806F672" w14:textId="341C27AC" w:rsidR="00C8058D" w:rsidRPr="00C81DB2" w:rsidRDefault="00C8058D" w:rsidP="00C8058D">
      <w:pPr>
        <w:pStyle w:val="Normalind"/>
        <w:ind w:left="2968"/>
      </w:pPr>
      <w:r w:rsidRPr="00C81DB2">
        <w:t xml:space="preserve">- </w:t>
      </w:r>
      <w:r w:rsidR="00267827" w:rsidRPr="00C81DB2">
        <w:t>h-100</w:t>
      </w:r>
      <w:r w:rsidR="00C81DB2">
        <w:t xml:space="preserve"> to</w:t>
      </w:r>
      <w:r w:rsidR="00267827" w:rsidRPr="00C81DB2">
        <w:t xml:space="preserve"> have equal height on the cards. </w:t>
      </w:r>
    </w:p>
    <w:p w14:paraId="588964B9" w14:textId="2FE0BD53" w:rsidR="00A3141C" w:rsidRPr="00C81DB2" w:rsidRDefault="00C8058D" w:rsidP="00C8058D">
      <w:pPr>
        <w:pStyle w:val="Normalind"/>
        <w:ind w:left="2968"/>
      </w:pPr>
      <w:r w:rsidRPr="00C81DB2">
        <w:t xml:space="preserve">- </w:t>
      </w:r>
      <w:r w:rsidR="00267827" w:rsidRPr="00C81DB2">
        <w:t>border-4</w:t>
      </w:r>
      <w:r w:rsidRPr="00C81DB2">
        <w:t xml:space="preserve"> to make borders thicker</w:t>
      </w:r>
      <w:r w:rsidR="00267827" w:rsidRPr="00C81DB2">
        <w:t xml:space="preserve">. </w:t>
      </w:r>
    </w:p>
    <w:p w14:paraId="188F4CE6" w14:textId="66FC33F3" w:rsidR="006C32F3" w:rsidRPr="00C81DB2" w:rsidRDefault="006C32F3" w:rsidP="006C32F3">
      <w:pPr>
        <w:pStyle w:val="Normalind"/>
        <w:numPr>
          <w:ilvl w:val="0"/>
          <w:numId w:val="10"/>
        </w:numPr>
      </w:pPr>
      <w:r w:rsidRPr="00C81DB2">
        <w:t xml:space="preserve">Progress </w:t>
      </w:r>
    </w:p>
    <w:p w14:paraId="232B5E9F" w14:textId="372ACF12" w:rsidR="00C8058D" w:rsidRPr="00C81DB2" w:rsidRDefault="00710F3B" w:rsidP="00267827">
      <w:pPr>
        <w:pStyle w:val="Normalind"/>
        <w:ind w:left="2968"/>
      </w:pPr>
      <w:r w:rsidRPr="00C81DB2">
        <w:t xml:space="preserve">Progress bars were used in the Skills section to display in a bar the language level. </w:t>
      </w:r>
    </w:p>
    <w:p w14:paraId="6D847399" w14:textId="26CB5AE8" w:rsidR="00C8058D" w:rsidRPr="00C81DB2" w:rsidRDefault="00C8058D" w:rsidP="00267827">
      <w:pPr>
        <w:pStyle w:val="Normalind"/>
        <w:ind w:left="2968"/>
      </w:pPr>
      <w:r w:rsidRPr="00C81DB2">
        <w:t>-A</w:t>
      </w:r>
      <w:r w:rsidR="00710F3B" w:rsidRPr="00C81DB2">
        <w:t>dded strips</w:t>
      </w:r>
      <w:r w:rsidRPr="00C81DB2">
        <w:t>.</w:t>
      </w:r>
      <w:r w:rsidR="00710F3B" w:rsidRPr="00C81DB2">
        <w:t xml:space="preserve"> </w:t>
      </w:r>
    </w:p>
    <w:p w14:paraId="478C225A" w14:textId="77777777" w:rsidR="00C8058D" w:rsidRPr="00C81DB2" w:rsidRDefault="00C8058D" w:rsidP="00267827">
      <w:pPr>
        <w:pStyle w:val="Normalind"/>
        <w:ind w:left="2968"/>
      </w:pPr>
      <w:r w:rsidRPr="00C81DB2">
        <w:t>-Added a</w:t>
      </w:r>
      <w:r w:rsidR="00710F3B" w:rsidRPr="00C81DB2">
        <w:t xml:space="preserve">nimated features. </w:t>
      </w:r>
    </w:p>
    <w:p w14:paraId="14454E11" w14:textId="643932DF" w:rsidR="00267827" w:rsidRPr="00C81DB2" w:rsidRDefault="00C8058D" w:rsidP="00267827">
      <w:pPr>
        <w:pStyle w:val="Normalind"/>
        <w:ind w:left="2968"/>
      </w:pPr>
      <w:r w:rsidRPr="00C81DB2">
        <w:t xml:space="preserve">- </w:t>
      </w:r>
      <w:r w:rsidR="00710F3B" w:rsidRPr="00C81DB2">
        <w:t xml:space="preserve">Accessibility features </w:t>
      </w:r>
      <w:r w:rsidR="00C81DB2" w:rsidRPr="00C81DB2">
        <w:t>included</w:t>
      </w:r>
      <w:r w:rsidR="00710F3B" w:rsidRPr="00C81DB2">
        <w:t xml:space="preserve"> aria-label and aria-value which were in the original Bootstrap code for the bars.  </w:t>
      </w:r>
    </w:p>
    <w:p w14:paraId="696ED067" w14:textId="522ADAB7" w:rsidR="006C32F3" w:rsidRPr="00C81DB2" w:rsidRDefault="006C32F3" w:rsidP="006C32F3">
      <w:pPr>
        <w:pStyle w:val="Normalind"/>
        <w:numPr>
          <w:ilvl w:val="0"/>
          <w:numId w:val="10"/>
        </w:numPr>
      </w:pPr>
      <w:r w:rsidRPr="00C81DB2">
        <w:t>Badge</w:t>
      </w:r>
    </w:p>
    <w:p w14:paraId="0DA7D5B1" w14:textId="70A844E3" w:rsidR="00710F3B" w:rsidRPr="00C81DB2" w:rsidRDefault="00710F3B" w:rsidP="00710F3B">
      <w:pPr>
        <w:pStyle w:val="Normalind"/>
        <w:ind w:left="2968"/>
      </w:pPr>
      <w:r w:rsidRPr="00C81DB2">
        <w:t xml:space="preserve">Badges were used in the Skills section to contain each hard and soft skill. Pill badges were used to get a more rounded effect. </w:t>
      </w:r>
    </w:p>
    <w:p w14:paraId="3E76A1D1" w14:textId="67FD8E4D" w:rsidR="006C32F3" w:rsidRPr="00C81DB2" w:rsidRDefault="006C32F3" w:rsidP="006C32F3">
      <w:pPr>
        <w:pStyle w:val="Normalind"/>
        <w:numPr>
          <w:ilvl w:val="0"/>
          <w:numId w:val="10"/>
        </w:numPr>
      </w:pPr>
      <w:r w:rsidRPr="00C81DB2">
        <w:t>Form</w:t>
      </w:r>
    </w:p>
    <w:p w14:paraId="28EE7D8A" w14:textId="77777777" w:rsidR="00C8058D" w:rsidRPr="00C81DB2" w:rsidRDefault="00710F3B" w:rsidP="00710F3B">
      <w:pPr>
        <w:pStyle w:val="Normalind"/>
        <w:ind w:left="2968"/>
      </w:pPr>
      <w:r w:rsidRPr="00C81DB2">
        <w:t xml:space="preserve">For the contact information </w:t>
      </w:r>
      <w:r w:rsidR="00CE5543" w:rsidRPr="00C81DB2">
        <w:t>area,</w:t>
      </w:r>
      <w:r w:rsidRPr="00C81DB2">
        <w:t xml:space="preserve"> a form was used. </w:t>
      </w:r>
      <w:r w:rsidR="00CE5543" w:rsidRPr="00C81DB2">
        <w:t xml:space="preserve">Form-control class was used. </w:t>
      </w:r>
    </w:p>
    <w:p w14:paraId="5BA67D99" w14:textId="72165682" w:rsidR="00710F3B" w:rsidRPr="00C81DB2" w:rsidRDefault="00CE5543" w:rsidP="00C8058D">
      <w:pPr>
        <w:pStyle w:val="Normalind"/>
        <w:numPr>
          <w:ilvl w:val="0"/>
          <w:numId w:val="11"/>
        </w:numPr>
      </w:pPr>
      <w:r w:rsidRPr="00C81DB2">
        <w:t xml:space="preserve">Used </w:t>
      </w:r>
      <w:r w:rsidR="00C8058D" w:rsidRPr="00C81DB2">
        <w:t xml:space="preserve">vertical and horizontal gutter with different values to create gaps between column content, displaying more space horizontally between the input boxes and to create gaps in between rows, displaying a bigger gap vertically. </w:t>
      </w:r>
    </w:p>
    <w:p w14:paraId="600B3F89" w14:textId="7604A552" w:rsidR="006C32F3" w:rsidRPr="00C81DB2" w:rsidRDefault="006C32F3" w:rsidP="006C32F3">
      <w:pPr>
        <w:pStyle w:val="Normalind"/>
        <w:numPr>
          <w:ilvl w:val="0"/>
          <w:numId w:val="10"/>
        </w:numPr>
      </w:pPr>
      <w:r w:rsidRPr="00C81DB2">
        <w:t>Button</w:t>
      </w:r>
    </w:p>
    <w:p w14:paraId="02A0E93C" w14:textId="77777777" w:rsidR="00C8058D" w:rsidRPr="00C81DB2" w:rsidRDefault="00CE5543" w:rsidP="00D30763">
      <w:pPr>
        <w:pStyle w:val="Normalind"/>
        <w:ind w:left="2977"/>
      </w:pPr>
      <w:r w:rsidRPr="00C81DB2">
        <w:t xml:space="preserve">Bootstrap button was used for the submit option of the form. </w:t>
      </w:r>
    </w:p>
    <w:p w14:paraId="2A75412A" w14:textId="11E0B321" w:rsidR="00305228" w:rsidRPr="00C81DB2" w:rsidRDefault="00D30763" w:rsidP="00437469">
      <w:pPr>
        <w:pStyle w:val="Normalind"/>
        <w:numPr>
          <w:ilvl w:val="0"/>
          <w:numId w:val="11"/>
        </w:numPr>
      </w:pPr>
      <w:r w:rsidRPr="00C81DB2">
        <w:lastRenderedPageBreak/>
        <w:t>From medium breakpoints or bigger, the button will be aligned in the center</w:t>
      </w:r>
      <w:r w:rsidR="00C8058D" w:rsidRPr="00C81DB2">
        <w:t xml:space="preserve">, otherwise it displays </w:t>
      </w:r>
      <w:r w:rsidR="00C81DB2" w:rsidRPr="00C81DB2">
        <w:t>on</w:t>
      </w:r>
      <w:r w:rsidR="00C8058D" w:rsidRPr="00C81DB2">
        <w:t xml:space="preserve"> the left side</w:t>
      </w:r>
      <w:r w:rsidRPr="00C81DB2">
        <w:t xml:space="preserve">. </w:t>
      </w:r>
    </w:p>
    <w:p w14:paraId="696982A6" w14:textId="77777777" w:rsidR="00305228" w:rsidRPr="00C81DB2" w:rsidRDefault="00305228" w:rsidP="00445496">
      <w:pPr>
        <w:pStyle w:val="Normalind"/>
      </w:pPr>
    </w:p>
    <w:p w14:paraId="12C9884A" w14:textId="5598C189" w:rsidR="00BA7863" w:rsidRPr="00C81DB2" w:rsidRDefault="0003108C" w:rsidP="00BA7863">
      <w:pPr>
        <w:pStyle w:val="Heading1"/>
      </w:pPr>
      <w:bookmarkStart w:id="1" w:name="_Toc216391658"/>
      <w:r w:rsidRPr="00C81DB2">
        <w:t>Layout structure</w:t>
      </w:r>
      <w:bookmarkEnd w:id="1"/>
    </w:p>
    <w:p w14:paraId="1AB5A36F" w14:textId="0BD4FB0A" w:rsidR="00437469" w:rsidRPr="00C81DB2" w:rsidRDefault="00437469" w:rsidP="00312076">
      <w:pPr>
        <w:pStyle w:val="Normalind"/>
      </w:pPr>
      <w:r w:rsidRPr="00C81DB2">
        <w:t xml:space="preserve">The header was written inside a container-fluid class to ensure the title and navigation bar will always use 100% of the width screen without worrying about breakpoints. </w:t>
      </w:r>
    </w:p>
    <w:p w14:paraId="38B643F7" w14:textId="77777777" w:rsidR="00312076" w:rsidRPr="00C81DB2" w:rsidRDefault="00312076" w:rsidP="00312076">
      <w:pPr>
        <w:pStyle w:val="Normalind"/>
      </w:pPr>
      <w:r w:rsidRPr="00C81DB2">
        <w:t xml:space="preserve">A default container was used for the title in the header to change its width </w:t>
      </w:r>
      <w:proofErr w:type="gramStart"/>
      <w:r w:rsidRPr="00C81DB2">
        <w:t>at</w:t>
      </w:r>
      <w:proofErr w:type="gramEnd"/>
      <w:r w:rsidRPr="00C81DB2">
        <w:t xml:space="preserve"> different screen sizes. </w:t>
      </w:r>
    </w:p>
    <w:p w14:paraId="3231B9EB" w14:textId="63CBFF0F" w:rsidR="00312076" w:rsidRPr="00C81DB2" w:rsidRDefault="00312076" w:rsidP="00312076">
      <w:pPr>
        <w:pStyle w:val="Normalind"/>
      </w:pPr>
      <w:r w:rsidRPr="00C81DB2">
        <w:t>Flex</w:t>
      </w:r>
      <w:r w:rsidR="008D56B2" w:rsidRPr="00C81DB2">
        <w:t xml:space="preserve"> container used in the about section to make the content responsive at </w:t>
      </w:r>
      <w:proofErr w:type="spellStart"/>
      <w:r w:rsidR="008D56B2" w:rsidRPr="00C81DB2">
        <w:t>xs</w:t>
      </w:r>
      <w:proofErr w:type="spellEnd"/>
      <w:r w:rsidR="008D56B2" w:rsidRPr="00C81DB2">
        <w:t xml:space="preserve">, </w:t>
      </w:r>
      <w:proofErr w:type="spellStart"/>
      <w:r w:rsidR="008D56B2" w:rsidRPr="00C81DB2">
        <w:t>sm</w:t>
      </w:r>
      <w:proofErr w:type="spellEnd"/>
      <w:r w:rsidR="008D56B2" w:rsidRPr="00C81DB2">
        <w:t xml:space="preserve"> and lg breakpoints, alternating the order of the content depending on the screen size.</w:t>
      </w:r>
    </w:p>
    <w:p w14:paraId="65A3E9F3" w14:textId="2B797C09" w:rsidR="008D56B2" w:rsidRPr="00C81DB2" w:rsidRDefault="008D56B2" w:rsidP="00312076">
      <w:pPr>
        <w:pStyle w:val="Normalind"/>
      </w:pPr>
      <w:r w:rsidRPr="00C81DB2">
        <w:t xml:space="preserve">Flex container used in the experience </w:t>
      </w:r>
      <w:r w:rsidR="00C81DB2">
        <w:t>section to</w:t>
      </w:r>
      <w:r w:rsidRPr="00C81DB2">
        <w:t xml:space="preserve"> manage horizontal alignment of the content.  </w:t>
      </w:r>
    </w:p>
    <w:p w14:paraId="51270529" w14:textId="6B5A67ED" w:rsidR="008D56B2" w:rsidRPr="00C81DB2" w:rsidRDefault="008D56B2" w:rsidP="00312076">
      <w:pPr>
        <w:pStyle w:val="Normalind"/>
      </w:pPr>
      <w:r w:rsidRPr="00C81DB2">
        <w:t xml:space="preserve">Flex container </w:t>
      </w:r>
      <w:r w:rsidR="00C81DB2">
        <w:t xml:space="preserve">was </w:t>
      </w:r>
      <w:r w:rsidRPr="00C81DB2">
        <w:t xml:space="preserve">used in the language section to create 3 columns with different breakpoints based on </w:t>
      </w:r>
      <w:r w:rsidR="00C81DB2" w:rsidRPr="00C81DB2">
        <w:t>whether</w:t>
      </w:r>
      <w:r w:rsidRPr="00C81DB2">
        <w:t xml:space="preserve"> screen is md or larger. </w:t>
      </w:r>
    </w:p>
    <w:p w14:paraId="30354E2B" w14:textId="5D6806AA" w:rsidR="002305C2" w:rsidRPr="00C81DB2" w:rsidRDefault="002305C2" w:rsidP="00312076">
      <w:pPr>
        <w:pStyle w:val="Normalind"/>
      </w:pPr>
      <w:r w:rsidRPr="00C81DB2">
        <w:t>The hard / soft skills section was each used in a container-fluid for auto</w:t>
      </w:r>
      <w:r w:rsidR="00EE5D1C" w:rsidRPr="00C81DB2">
        <w:t xml:space="preserve"> </w:t>
      </w:r>
      <w:r w:rsidRPr="00C81DB2">
        <w:t xml:space="preserve">sizing on breakpoints. </w:t>
      </w:r>
      <w:r w:rsidR="00EE5D1C" w:rsidRPr="00C81DB2">
        <w:t xml:space="preserve">I used </w:t>
      </w:r>
      <w:proofErr w:type="gramStart"/>
      <w:r w:rsidR="00EE5D1C" w:rsidRPr="00C81DB2">
        <w:t>offset</w:t>
      </w:r>
      <w:proofErr w:type="gramEnd"/>
      <w:r w:rsidR="00EE5D1C" w:rsidRPr="00C81DB2">
        <w:t xml:space="preserve"> on the row so the badges wouldn’t start at the edge</w:t>
      </w:r>
      <w:r w:rsidR="00C81DB2">
        <w:t xml:space="preserve"> of the page</w:t>
      </w:r>
      <w:r w:rsidR="00EE5D1C" w:rsidRPr="00C81DB2">
        <w:t xml:space="preserve">. </w:t>
      </w:r>
    </w:p>
    <w:p w14:paraId="4EC52D6F" w14:textId="7DD2FE6C" w:rsidR="008D56B2" w:rsidRPr="00C81DB2" w:rsidRDefault="00C81DB2" w:rsidP="00312076">
      <w:pPr>
        <w:pStyle w:val="Normalind"/>
      </w:pPr>
      <w:r>
        <w:t>A d</w:t>
      </w:r>
      <w:r w:rsidR="008D56B2" w:rsidRPr="00C81DB2">
        <w:t xml:space="preserve">efault container used in the form section to center the content and apply responsive max-widths at breakpoints. </w:t>
      </w:r>
    </w:p>
    <w:p w14:paraId="1C625889" w14:textId="6E539FBD" w:rsidR="00C80C6F" w:rsidRPr="00C81DB2" w:rsidRDefault="00C81DB2" w:rsidP="00312076">
      <w:pPr>
        <w:pStyle w:val="Normalind"/>
      </w:pPr>
      <w:r>
        <w:t>The f</w:t>
      </w:r>
      <w:r w:rsidR="00C80C6F" w:rsidRPr="00C81DB2">
        <w:t xml:space="preserve">ooter section uses a </w:t>
      </w:r>
      <w:r w:rsidR="00AD2EC9">
        <w:t xml:space="preserve">default </w:t>
      </w:r>
      <w:r w:rsidR="00C80C6F" w:rsidRPr="00C81DB2">
        <w:t xml:space="preserve">container to center the footer horizontally and have a </w:t>
      </w:r>
      <w:r w:rsidRPr="00C81DB2">
        <w:t>fixed width</w:t>
      </w:r>
      <w:r w:rsidR="00C80C6F" w:rsidRPr="00C81DB2">
        <w:t xml:space="preserve">. </w:t>
      </w:r>
    </w:p>
    <w:p w14:paraId="21267933" w14:textId="77777777" w:rsidR="00437469" w:rsidRPr="00C81DB2" w:rsidRDefault="00437469" w:rsidP="00E23C4D">
      <w:pPr>
        <w:pStyle w:val="Normalind"/>
      </w:pPr>
    </w:p>
    <w:p w14:paraId="7BAC8D1C" w14:textId="212BA1E5" w:rsidR="000B08D3" w:rsidRPr="00C81DB2" w:rsidRDefault="0003108C" w:rsidP="000B08D3">
      <w:pPr>
        <w:pStyle w:val="Heading1"/>
      </w:pPr>
      <w:bookmarkStart w:id="2" w:name="_Toc216391659"/>
      <w:r w:rsidRPr="00C81DB2">
        <w:t>Custom CSS</w:t>
      </w:r>
      <w:bookmarkEnd w:id="2"/>
    </w:p>
    <w:p w14:paraId="25AE5DE4" w14:textId="2E28E512" w:rsidR="00531401" w:rsidRPr="00C81DB2" w:rsidRDefault="005224A2" w:rsidP="000B08D3">
      <w:pPr>
        <w:pStyle w:val="Normalind"/>
      </w:pPr>
      <w:r w:rsidRPr="00C81DB2">
        <w:t xml:space="preserve">Inline CSS was used to give a background color to the navigation bar and the footer and customize the h1 title </w:t>
      </w:r>
      <w:r w:rsidR="00AD2EC9">
        <w:t>located in the header</w:t>
      </w:r>
      <w:r w:rsidRPr="00C81DB2">
        <w:t xml:space="preserve">. </w:t>
      </w:r>
    </w:p>
    <w:p w14:paraId="721A95A7" w14:textId="6779FC16" w:rsidR="000B08D3" w:rsidRPr="00C81DB2" w:rsidRDefault="00531401" w:rsidP="00531401">
      <w:pPr>
        <w:spacing w:after="160" w:line="259" w:lineRule="auto"/>
      </w:pPr>
      <w:r w:rsidRPr="00C81DB2">
        <w:br w:type="page"/>
      </w:r>
    </w:p>
    <w:p w14:paraId="6973651C" w14:textId="568C2770" w:rsidR="00C15EC5" w:rsidRPr="00C81DB2" w:rsidRDefault="0003108C" w:rsidP="00C15EC5">
      <w:pPr>
        <w:pStyle w:val="Heading1"/>
      </w:pPr>
      <w:bookmarkStart w:id="3" w:name="_Toc216391660"/>
      <w:r w:rsidRPr="00C81DB2">
        <w:lastRenderedPageBreak/>
        <w:t>Challenge</w:t>
      </w:r>
      <w:r w:rsidR="00445496" w:rsidRPr="00C81DB2">
        <w:t>s</w:t>
      </w:r>
      <w:bookmarkEnd w:id="3"/>
    </w:p>
    <w:p w14:paraId="0AFAE2C7" w14:textId="27571048" w:rsidR="00445496" w:rsidRPr="00C81DB2" w:rsidRDefault="005B68E0" w:rsidP="00445496">
      <w:pPr>
        <w:pStyle w:val="Normalind"/>
      </w:pPr>
      <w:r w:rsidRPr="00C81DB2">
        <w:t xml:space="preserve">It was challenging to </w:t>
      </w:r>
      <w:r w:rsidR="000A164B" w:rsidRPr="00C81DB2">
        <w:t>know whether elements should be wrapped in rows or columns. I continuously checked the code from bootstrap docs, examples or checked YouTube to figure out the best way to structure.</w:t>
      </w:r>
    </w:p>
    <w:p w14:paraId="0AC8A19F" w14:textId="301BC76A" w:rsidR="000A164B" w:rsidRPr="00C81DB2" w:rsidRDefault="000A164B" w:rsidP="00445496">
      <w:pPr>
        <w:pStyle w:val="Normalind"/>
      </w:pPr>
      <w:r w:rsidRPr="00C81DB2">
        <w:t>Another challenge was forgetting to use gutter values and just adding padding in y</w:t>
      </w:r>
      <w:r w:rsidR="00CB1175">
        <w:t>.</w:t>
      </w:r>
      <w:r w:rsidRPr="00C81DB2">
        <w:t xml:space="preserve"> </w:t>
      </w:r>
      <w:r w:rsidR="00CB1175">
        <w:t>W</w:t>
      </w:r>
      <w:r w:rsidRPr="00C81DB2">
        <w:t xml:space="preserve">hen there was a breakpoint and the content would use the full width instead of </w:t>
      </w:r>
      <w:r w:rsidR="00121B2D">
        <w:t xml:space="preserve">positioning </w:t>
      </w:r>
      <w:r w:rsidRPr="00C81DB2">
        <w:t>next to each other, it looked cramped</w:t>
      </w:r>
      <w:r w:rsidR="00CB1175">
        <w:t>, so I checked the code and saw that the gutter would fix this</w:t>
      </w:r>
      <w:r w:rsidRPr="00C81DB2">
        <w:t xml:space="preserve">.  </w:t>
      </w:r>
    </w:p>
    <w:p w14:paraId="2C5BDD55" w14:textId="09F6D87E" w:rsidR="00812C8A" w:rsidRPr="00C81DB2" w:rsidRDefault="0003108C" w:rsidP="00812C8A">
      <w:pPr>
        <w:pStyle w:val="Heading1"/>
      </w:pPr>
      <w:bookmarkStart w:id="4" w:name="_Toc216391661"/>
      <w:r w:rsidRPr="00C81DB2">
        <w:t>Learning points</w:t>
      </w:r>
      <w:bookmarkEnd w:id="4"/>
      <w:r w:rsidR="000A164B" w:rsidRPr="00C81DB2">
        <w:tab/>
      </w:r>
    </w:p>
    <w:p w14:paraId="3BA7C6D6" w14:textId="2FEAFD49" w:rsidR="007C7AB3" w:rsidRPr="005F62A6" w:rsidRDefault="00BD4D13" w:rsidP="00121B2D">
      <w:pPr>
        <w:pStyle w:val="Normalind"/>
        <w:rPr>
          <w:lang w:val="en-GB"/>
        </w:rPr>
      </w:pPr>
      <w:r w:rsidRPr="00C81DB2">
        <w:t>Learning about bootstrap helped me create effectively a responsive website that still looks neat from different</w:t>
      </w:r>
      <w:r w:rsidR="00121B2D">
        <w:t xml:space="preserve"> screen sizes</w:t>
      </w:r>
      <w:r w:rsidRPr="00C81DB2">
        <w:t xml:space="preserve">. The breakpoints are easy to understand and helpful to test. I learned that with the </w:t>
      </w:r>
      <w:proofErr w:type="gramStart"/>
      <w:r w:rsidRPr="00C81DB2">
        <w:t>inspect</w:t>
      </w:r>
      <w:proofErr w:type="gramEnd"/>
      <w:r w:rsidRPr="00C81DB2">
        <w:t xml:space="preserve"> option you can copy the code from bootstrap examples </w:t>
      </w:r>
      <w:r w:rsidR="00121B2D" w:rsidRPr="00C81DB2">
        <w:t>to</w:t>
      </w:r>
      <w:r w:rsidRPr="00C81DB2">
        <w:t xml:space="preserve"> use it on your own website and modify it to your needs. </w:t>
      </w:r>
    </w:p>
    <w:sectPr w:rsidR="007C7AB3" w:rsidRPr="005F62A6" w:rsidSect="004038E2">
      <w:headerReference w:type="default" r:id="rId14"/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1C14" w14:textId="77777777" w:rsidR="00BB6822" w:rsidRPr="00C81DB2" w:rsidRDefault="00BB6822" w:rsidP="002C3FB0">
      <w:r w:rsidRPr="00C81DB2">
        <w:separator/>
      </w:r>
    </w:p>
  </w:endnote>
  <w:endnote w:type="continuationSeparator" w:id="0">
    <w:p w14:paraId="4AF6D4E0" w14:textId="77777777" w:rsidR="00BB6822" w:rsidRPr="00C81DB2" w:rsidRDefault="00BB6822" w:rsidP="002C3FB0">
      <w:r w:rsidRPr="00C81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7D9F9" w14:textId="77777777" w:rsidR="00156306" w:rsidRPr="00C81DB2" w:rsidRDefault="00156306" w:rsidP="00156306">
    <w:pPr>
      <w:pStyle w:val="Footer"/>
      <w:tabs>
        <w:tab w:val="clear" w:pos="4819"/>
        <w:tab w:val="clear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F5942" w14:textId="77777777" w:rsidR="00BB6822" w:rsidRPr="00C81DB2" w:rsidRDefault="00BB6822" w:rsidP="002C3FB0">
      <w:r w:rsidRPr="00C81DB2">
        <w:separator/>
      </w:r>
    </w:p>
  </w:footnote>
  <w:footnote w:type="continuationSeparator" w:id="0">
    <w:p w14:paraId="7A1E3137" w14:textId="77777777" w:rsidR="00BB6822" w:rsidRPr="00C81DB2" w:rsidRDefault="00BB6822" w:rsidP="002C3FB0">
      <w:r w:rsidRPr="00C81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95EAB" w14:textId="6C4B3BD2" w:rsidR="00E23C4D" w:rsidRPr="00C81DB2" w:rsidRDefault="0003108C" w:rsidP="00830EBD">
    <w:pPr>
      <w:pStyle w:val="Headerstyle"/>
      <w:tabs>
        <w:tab w:val="left" w:pos="5216"/>
        <w:tab w:val="left" w:pos="9129"/>
      </w:tabs>
    </w:pPr>
    <w:r w:rsidRPr="00C81DB2">
      <w:t xml:space="preserve">Nicolle Griffith Gonzalez </w:t>
    </w:r>
    <w:r w:rsidR="00E23C4D" w:rsidRPr="00C81DB2">
      <w:tab/>
    </w:r>
    <w:r w:rsidRPr="00C81DB2">
      <w:rPr>
        <w:b/>
      </w:rPr>
      <w:t>Report</w:t>
    </w:r>
  </w:p>
  <w:p w14:paraId="73518116" w14:textId="2ED983B7" w:rsidR="00E23C4D" w:rsidRPr="00C81DB2" w:rsidRDefault="00E23C4D" w:rsidP="00830EBD">
    <w:pPr>
      <w:pStyle w:val="Headerstyle"/>
      <w:tabs>
        <w:tab w:val="left" w:pos="5216"/>
        <w:tab w:val="left" w:pos="9129"/>
      </w:tabs>
    </w:pPr>
    <w:r w:rsidRPr="00C81DB2">
      <w:tab/>
    </w:r>
    <w:r w:rsidR="0003108C" w:rsidRPr="00C81DB2">
      <w:t xml:space="preserve">ND00CC68-3001 </w:t>
    </w:r>
    <w:r w:rsidRPr="00C81DB2">
      <w:t xml:space="preserve">/ </w:t>
    </w:r>
    <w:r w:rsidR="0003108C" w:rsidRPr="00C81DB2">
      <w:t>Arvind Sharma</w:t>
    </w:r>
  </w:p>
  <w:p w14:paraId="18D22753" w14:textId="77777777" w:rsidR="00703F19" w:rsidRPr="00C81DB2" w:rsidRDefault="00703F19" w:rsidP="00830EBD">
    <w:pPr>
      <w:pStyle w:val="Headerstyle"/>
      <w:tabs>
        <w:tab w:val="left" w:pos="5216"/>
        <w:tab w:val="left" w:pos="9129"/>
      </w:tabs>
    </w:pPr>
  </w:p>
  <w:p w14:paraId="513B5838" w14:textId="7F47D359" w:rsidR="00E23C4D" w:rsidRPr="00C81DB2" w:rsidRDefault="00E23C4D" w:rsidP="00830EBD">
    <w:pPr>
      <w:pStyle w:val="Headerstyle"/>
      <w:tabs>
        <w:tab w:val="left" w:pos="5216"/>
        <w:tab w:val="left" w:pos="9129"/>
      </w:tabs>
      <w:rPr>
        <w:color w:val="EE0000"/>
      </w:rPr>
    </w:pPr>
    <w:r w:rsidRPr="00C81DB2">
      <w:t>Laurea</w:t>
    </w:r>
    <w:r w:rsidR="00BF0F54" w:rsidRPr="00C81DB2">
      <w:t xml:space="preserve"> University of Applied Sciences</w:t>
    </w:r>
    <w:r w:rsidRPr="00C81DB2">
      <w:tab/>
    </w:r>
    <w:r w:rsidR="00C81DB2">
      <w:t>15.12.2025</w:t>
    </w:r>
  </w:p>
  <w:p w14:paraId="6CB4379B" w14:textId="77777777" w:rsidR="00E23C4D" w:rsidRPr="00C81DB2" w:rsidRDefault="00E23C4D" w:rsidP="00830EBD">
    <w:pPr>
      <w:pStyle w:val="Headerstyle"/>
      <w:tabs>
        <w:tab w:val="left" w:pos="5216"/>
        <w:tab w:val="left" w:pos="9129"/>
      </w:tabs>
    </w:pPr>
  </w:p>
  <w:p w14:paraId="58C6184A" w14:textId="77777777" w:rsidR="00E23C4D" w:rsidRPr="00C81DB2" w:rsidRDefault="00E23C4D" w:rsidP="00830EBD">
    <w:pPr>
      <w:pStyle w:val="Headerstyle"/>
      <w:tabs>
        <w:tab w:val="left" w:pos="5216"/>
        <w:tab w:val="left" w:pos="9129"/>
      </w:tabs>
    </w:pPr>
  </w:p>
  <w:p w14:paraId="429EA6C6" w14:textId="77777777" w:rsidR="00E23C4D" w:rsidRPr="00C81DB2" w:rsidRDefault="00E23C4D" w:rsidP="00830EBD">
    <w:pPr>
      <w:pStyle w:val="Headerstyle"/>
      <w:tabs>
        <w:tab w:val="left" w:pos="5216"/>
        <w:tab w:val="left" w:pos="9129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89D23" w14:textId="77777777" w:rsidR="00156306" w:rsidRPr="00C81DB2" w:rsidRDefault="00156306" w:rsidP="00156306">
    <w:pPr>
      <w:pStyle w:val="Headerstyle"/>
    </w:pPr>
    <w:proofErr w:type="spellStart"/>
    <w:r w:rsidRPr="00C81DB2">
      <w:t>Etunimi</w:t>
    </w:r>
    <w:proofErr w:type="spellEnd"/>
    <w:r w:rsidRPr="00C81DB2">
      <w:t xml:space="preserve"> </w:t>
    </w:r>
    <w:proofErr w:type="spellStart"/>
    <w:r w:rsidRPr="00C81DB2">
      <w:t>Sukunimi</w:t>
    </w:r>
    <w:proofErr w:type="spellEnd"/>
    <w:r w:rsidRPr="00C81DB2">
      <w:tab/>
    </w:r>
    <w:r w:rsidRPr="00C81DB2">
      <w:tab/>
    </w:r>
    <w:r w:rsidRPr="00C81DB2">
      <w:tab/>
      <w:t xml:space="preserve">Asiakirjan </w:t>
    </w:r>
    <w:proofErr w:type="spellStart"/>
    <w:r w:rsidRPr="00C81DB2">
      <w:t>tyyppi</w:t>
    </w:r>
    <w:proofErr w:type="spellEnd"/>
  </w:p>
  <w:p w14:paraId="5A8138C8" w14:textId="77777777" w:rsidR="00156306" w:rsidRPr="00C81DB2" w:rsidRDefault="00156306" w:rsidP="00156306">
    <w:pPr>
      <w:pStyle w:val="Headerstyle"/>
    </w:pPr>
    <w:r w:rsidRPr="00C81DB2">
      <w:tab/>
    </w:r>
    <w:r w:rsidRPr="00C81DB2">
      <w:tab/>
    </w:r>
    <w:r w:rsidRPr="00C81DB2">
      <w:tab/>
    </w:r>
    <w:r w:rsidRPr="00C81DB2">
      <w:tab/>
    </w:r>
    <w:proofErr w:type="spellStart"/>
    <w:r w:rsidRPr="00C81DB2">
      <w:t>Opintojakso</w:t>
    </w:r>
    <w:proofErr w:type="spellEnd"/>
    <w:r w:rsidRPr="00C81DB2">
      <w:t xml:space="preserve"> / </w:t>
    </w:r>
    <w:proofErr w:type="spellStart"/>
    <w:r w:rsidRPr="00C81DB2">
      <w:t>Opettajan</w:t>
    </w:r>
    <w:proofErr w:type="spellEnd"/>
    <w:r w:rsidRPr="00C81DB2">
      <w:t xml:space="preserve"> </w:t>
    </w:r>
    <w:proofErr w:type="spellStart"/>
    <w:r w:rsidRPr="00C81DB2">
      <w:t>nimi</w:t>
    </w:r>
    <w:proofErr w:type="spellEnd"/>
  </w:p>
  <w:p w14:paraId="2A6C2E3E" w14:textId="77777777" w:rsidR="00156306" w:rsidRPr="00C81DB2" w:rsidRDefault="00156306" w:rsidP="00156306">
    <w:pPr>
      <w:pStyle w:val="Headerstyle"/>
    </w:pPr>
    <w:r w:rsidRPr="00C81DB2">
      <w:tab/>
    </w:r>
  </w:p>
  <w:p w14:paraId="1336D558" w14:textId="77777777" w:rsidR="00156306" w:rsidRPr="00C81DB2" w:rsidRDefault="00156306" w:rsidP="00156306">
    <w:pPr>
      <w:pStyle w:val="Headerstyle"/>
    </w:pPr>
    <w:r w:rsidRPr="00C81DB2">
      <w:t>Laurea-</w:t>
    </w:r>
    <w:proofErr w:type="spellStart"/>
    <w:r w:rsidRPr="00C81DB2">
      <w:t>ammattikorkeakoulu</w:t>
    </w:r>
    <w:proofErr w:type="spellEnd"/>
    <w:r w:rsidRPr="00C81DB2">
      <w:tab/>
    </w:r>
    <w:r w:rsidRPr="00C81DB2">
      <w:tab/>
    </w:r>
    <w:r w:rsidRPr="00C81DB2">
      <w:tab/>
    </w:r>
    <w:proofErr w:type="spellStart"/>
    <w:r w:rsidRPr="00C81DB2">
      <w:t>Valmis</w:t>
    </w:r>
    <w:proofErr w:type="spellEnd"/>
    <w:r w:rsidRPr="00C81DB2">
      <w:t xml:space="preserve"> </w:t>
    </w:r>
    <w:proofErr w:type="spellStart"/>
    <w:r w:rsidRPr="00C81DB2">
      <w:t>pvm</w:t>
    </w:r>
    <w:proofErr w:type="spellEnd"/>
  </w:p>
  <w:p w14:paraId="39A35C1F" w14:textId="77777777" w:rsidR="00156306" w:rsidRPr="00C81DB2" w:rsidRDefault="00156306" w:rsidP="00156306">
    <w:pPr>
      <w:pStyle w:val="Headerstyle"/>
    </w:pPr>
  </w:p>
  <w:p w14:paraId="4B11F238" w14:textId="77777777" w:rsidR="00156306" w:rsidRPr="00C81DB2" w:rsidRDefault="00156306" w:rsidP="00156306">
    <w:pPr>
      <w:pStyle w:val="Headerstyle"/>
    </w:pPr>
  </w:p>
  <w:p w14:paraId="0A8629D6" w14:textId="77777777" w:rsidR="00156306" w:rsidRPr="00C81DB2" w:rsidRDefault="00156306" w:rsidP="00156306">
    <w:pPr>
      <w:pStyle w:val="Headersty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2E660" w14:textId="0E92F6D9" w:rsidR="00CB52AF" w:rsidRPr="00C81DB2" w:rsidRDefault="0003108C" w:rsidP="00830EBD">
    <w:pPr>
      <w:pStyle w:val="Headerstyle"/>
      <w:tabs>
        <w:tab w:val="left" w:pos="5216"/>
        <w:tab w:val="left" w:pos="9129"/>
      </w:tabs>
    </w:pPr>
    <w:r w:rsidRPr="00C81DB2">
      <w:t>Nicolle Griffith Gonzalez</w:t>
    </w:r>
    <w:r w:rsidR="00CB52AF" w:rsidRPr="00C81DB2">
      <w:tab/>
    </w:r>
    <w:r w:rsidRPr="00C81DB2">
      <w:rPr>
        <w:b/>
      </w:rPr>
      <w:t>Report</w:t>
    </w:r>
    <w:r w:rsidR="00CB52AF" w:rsidRPr="00C81DB2">
      <w:tab/>
    </w:r>
    <w:r w:rsidR="00CB52AF" w:rsidRPr="00C81DB2">
      <w:rPr>
        <w:bCs/>
      </w:rPr>
      <w:fldChar w:fldCharType="begin"/>
    </w:r>
    <w:r w:rsidR="00CB52AF" w:rsidRPr="00C81DB2">
      <w:rPr>
        <w:bCs/>
      </w:rPr>
      <w:instrText>PAGE  \* Arabic  \* MERGEFORMAT</w:instrText>
    </w:r>
    <w:r w:rsidR="00CB52AF" w:rsidRPr="00C81DB2">
      <w:rPr>
        <w:bCs/>
      </w:rPr>
      <w:fldChar w:fldCharType="separate"/>
    </w:r>
    <w:r w:rsidR="002E1817" w:rsidRPr="00C81DB2">
      <w:rPr>
        <w:bCs/>
      </w:rPr>
      <w:t>12</w:t>
    </w:r>
    <w:r w:rsidR="00CB52AF" w:rsidRPr="00C81DB2">
      <w:rPr>
        <w:bCs/>
      </w:rPr>
      <w:fldChar w:fldCharType="end"/>
    </w:r>
    <w:r w:rsidR="00CB52AF" w:rsidRPr="00C81DB2">
      <w:rPr>
        <w:bCs/>
      </w:rPr>
      <w:t xml:space="preserve"> (</w:t>
    </w:r>
    <w:r w:rsidR="00CB52AF" w:rsidRPr="00C81DB2">
      <w:rPr>
        <w:bCs/>
      </w:rPr>
      <w:fldChar w:fldCharType="begin"/>
    </w:r>
    <w:r w:rsidR="00CB52AF" w:rsidRPr="00C81DB2">
      <w:rPr>
        <w:bCs/>
      </w:rPr>
      <w:instrText>NUMPAGES  \* Arabic  \* MERGEFORMAT</w:instrText>
    </w:r>
    <w:r w:rsidR="00CB52AF" w:rsidRPr="00C81DB2">
      <w:rPr>
        <w:bCs/>
      </w:rPr>
      <w:fldChar w:fldCharType="separate"/>
    </w:r>
    <w:r w:rsidR="002E1817" w:rsidRPr="00C81DB2">
      <w:rPr>
        <w:bCs/>
      </w:rPr>
      <w:t>12</w:t>
    </w:r>
    <w:r w:rsidR="00CB52AF" w:rsidRPr="00C81DB2">
      <w:rPr>
        <w:bCs/>
      </w:rPr>
      <w:fldChar w:fldCharType="end"/>
    </w:r>
    <w:r w:rsidR="00CB52AF" w:rsidRPr="00C81DB2">
      <w:rPr>
        <w:bCs/>
      </w:rPr>
      <w:t>)</w:t>
    </w:r>
  </w:p>
  <w:p w14:paraId="757CA0FA" w14:textId="2A5E4516" w:rsidR="00CB52AF" w:rsidRPr="00C81DB2" w:rsidRDefault="00830EBD" w:rsidP="00830EBD">
    <w:pPr>
      <w:pStyle w:val="Headerstyle"/>
      <w:tabs>
        <w:tab w:val="left" w:pos="5216"/>
        <w:tab w:val="left" w:pos="9129"/>
      </w:tabs>
    </w:pPr>
    <w:r w:rsidRPr="00C81DB2">
      <w:tab/>
    </w:r>
    <w:r w:rsidR="0003108C" w:rsidRPr="00C81DB2">
      <w:t>ND00CC68-3001 / Arvind Sharma</w:t>
    </w:r>
  </w:p>
  <w:p w14:paraId="49388830" w14:textId="77777777" w:rsidR="00830EBD" w:rsidRPr="00C81DB2" w:rsidRDefault="00830EBD" w:rsidP="00830EBD">
    <w:pPr>
      <w:pStyle w:val="Headerstyle"/>
      <w:tabs>
        <w:tab w:val="left" w:pos="5216"/>
        <w:tab w:val="left" w:pos="9129"/>
      </w:tabs>
    </w:pPr>
  </w:p>
  <w:p w14:paraId="18CD6C89" w14:textId="3A9D9134" w:rsidR="00CB52AF" w:rsidRPr="00C81DB2" w:rsidRDefault="00CB52AF" w:rsidP="00830EBD">
    <w:pPr>
      <w:pStyle w:val="Headerstyle"/>
      <w:tabs>
        <w:tab w:val="left" w:pos="5216"/>
        <w:tab w:val="left" w:pos="9129"/>
      </w:tabs>
    </w:pPr>
    <w:r w:rsidRPr="00C81DB2">
      <w:t>Laurea</w:t>
    </w:r>
    <w:r w:rsidR="00BF0F54" w:rsidRPr="00C81DB2">
      <w:t xml:space="preserve"> University of Applied Sciences</w:t>
    </w:r>
    <w:r w:rsidRPr="00C81DB2">
      <w:tab/>
    </w:r>
    <w:r w:rsidR="00C81DB2">
      <w:t>15.12.2025</w:t>
    </w:r>
  </w:p>
  <w:p w14:paraId="1BC9881B" w14:textId="77777777" w:rsidR="00CB52AF" w:rsidRPr="00C81DB2" w:rsidRDefault="00CB52AF" w:rsidP="00830EBD">
    <w:pPr>
      <w:pStyle w:val="Headerstyle"/>
      <w:tabs>
        <w:tab w:val="left" w:pos="5216"/>
        <w:tab w:val="left" w:pos="9129"/>
      </w:tabs>
    </w:pPr>
  </w:p>
  <w:p w14:paraId="1D774076" w14:textId="77777777" w:rsidR="00CB52AF" w:rsidRPr="00C81DB2" w:rsidRDefault="00CB52AF" w:rsidP="00830EBD">
    <w:pPr>
      <w:pStyle w:val="Headerstyle"/>
      <w:tabs>
        <w:tab w:val="left" w:pos="5216"/>
        <w:tab w:val="left" w:pos="9129"/>
      </w:tabs>
    </w:pPr>
  </w:p>
  <w:p w14:paraId="02F0C1BE" w14:textId="77777777" w:rsidR="00CB52AF" w:rsidRPr="00C81DB2" w:rsidRDefault="00CB52AF" w:rsidP="00830EBD">
    <w:pPr>
      <w:pStyle w:val="Headerstyle"/>
      <w:tabs>
        <w:tab w:val="left" w:pos="5216"/>
        <w:tab w:val="left" w:pos="91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C7452"/>
    <w:multiLevelType w:val="hybridMultilevel"/>
    <w:tmpl w:val="72488E50"/>
    <w:lvl w:ilvl="0" w:tplc="20000013">
      <w:start w:val="1"/>
      <w:numFmt w:val="upperRoman"/>
      <w:lvlText w:val="%1."/>
      <w:lvlJc w:val="right"/>
      <w:pPr>
        <w:ind w:left="2968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28" w:hanging="360"/>
      </w:pPr>
      <w:rPr>
        <w:rFonts w:ascii="Wingdings" w:hAnsi="Wingdings" w:hint="default"/>
      </w:rPr>
    </w:lvl>
  </w:abstractNum>
  <w:abstractNum w:abstractNumId="1" w15:restartNumberingAfterBreak="0">
    <w:nsid w:val="27AD5BC7"/>
    <w:multiLevelType w:val="hybridMultilevel"/>
    <w:tmpl w:val="34B68DFC"/>
    <w:lvl w:ilvl="0" w:tplc="B484D678">
      <w:numFmt w:val="bullet"/>
      <w:lvlText w:val="-"/>
      <w:lvlJc w:val="left"/>
      <w:pPr>
        <w:ind w:left="720" w:hanging="360"/>
      </w:pPr>
      <w:rPr>
        <w:rFonts w:ascii="Symbol" w:eastAsia="Calibri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BA231F"/>
    <w:multiLevelType w:val="hybridMultilevel"/>
    <w:tmpl w:val="596019A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31F95"/>
    <w:multiLevelType w:val="hybridMultilevel"/>
    <w:tmpl w:val="83D0295C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56654"/>
    <w:multiLevelType w:val="hybridMultilevel"/>
    <w:tmpl w:val="D52A33C6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5" w15:restartNumberingAfterBreak="0">
    <w:nsid w:val="4D7670FB"/>
    <w:multiLevelType w:val="hybridMultilevel"/>
    <w:tmpl w:val="66B228F8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2439C4"/>
    <w:multiLevelType w:val="hybridMultilevel"/>
    <w:tmpl w:val="40C66778"/>
    <w:lvl w:ilvl="0" w:tplc="2000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7" w15:restartNumberingAfterBreak="0">
    <w:nsid w:val="54B72A2F"/>
    <w:multiLevelType w:val="hybridMultilevel"/>
    <w:tmpl w:val="FC061ACE"/>
    <w:lvl w:ilvl="0" w:tplc="040B000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8" w15:restartNumberingAfterBreak="0">
    <w:nsid w:val="59FA0BB0"/>
    <w:multiLevelType w:val="hybridMultilevel"/>
    <w:tmpl w:val="25465452"/>
    <w:lvl w:ilvl="0" w:tplc="72FCB2EE">
      <w:start w:val="1"/>
      <w:numFmt w:val="bullet"/>
      <w:lvlText w:val="—"/>
      <w:lvlJc w:val="left"/>
      <w:pPr>
        <w:ind w:left="720" w:hanging="360"/>
      </w:pPr>
      <w:rPr>
        <w:rFonts w:ascii="Trebuchet MS" w:hAnsi="Trebuchet M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0E1DCD"/>
    <w:multiLevelType w:val="hybridMultilevel"/>
    <w:tmpl w:val="DD1E49BA"/>
    <w:lvl w:ilvl="0" w:tplc="94EE0972">
      <w:start w:val="7"/>
      <w:numFmt w:val="bullet"/>
      <w:lvlText w:val="-"/>
      <w:lvlJc w:val="left"/>
      <w:pPr>
        <w:ind w:left="3328" w:hanging="360"/>
      </w:pPr>
      <w:rPr>
        <w:rFonts w:ascii="Trebuchet MS" w:eastAsiaTheme="minorHAnsi" w:hAnsi="Trebuchet M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10" w15:restartNumberingAfterBreak="0">
    <w:nsid w:val="6B765B11"/>
    <w:multiLevelType w:val="multilevel"/>
    <w:tmpl w:val="040B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48A266E"/>
    <w:multiLevelType w:val="hybridMultilevel"/>
    <w:tmpl w:val="8B66297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481881">
    <w:abstractNumId w:val="10"/>
  </w:num>
  <w:num w:numId="2" w16cid:durableId="501118029">
    <w:abstractNumId w:val="1"/>
  </w:num>
  <w:num w:numId="3" w16cid:durableId="1801340915">
    <w:abstractNumId w:val="8"/>
  </w:num>
  <w:num w:numId="4" w16cid:durableId="1455828589">
    <w:abstractNumId w:val="3"/>
  </w:num>
  <w:num w:numId="5" w16cid:durableId="1864125264">
    <w:abstractNumId w:val="11"/>
  </w:num>
  <w:num w:numId="6" w16cid:durableId="333604780">
    <w:abstractNumId w:val="5"/>
  </w:num>
  <w:num w:numId="7" w16cid:durableId="1571424887">
    <w:abstractNumId w:val="2"/>
  </w:num>
  <w:num w:numId="8" w16cid:durableId="1373650764">
    <w:abstractNumId w:val="4"/>
  </w:num>
  <w:num w:numId="9" w16cid:durableId="298807857">
    <w:abstractNumId w:val="7"/>
  </w:num>
  <w:num w:numId="10" w16cid:durableId="1359547298">
    <w:abstractNumId w:val="0"/>
  </w:num>
  <w:num w:numId="11" w16cid:durableId="656499036">
    <w:abstractNumId w:val="9"/>
  </w:num>
  <w:num w:numId="12" w16cid:durableId="18379156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505"/>
    <w:rsid w:val="000038EB"/>
    <w:rsid w:val="00013053"/>
    <w:rsid w:val="00016A4A"/>
    <w:rsid w:val="0002038C"/>
    <w:rsid w:val="00021CCB"/>
    <w:rsid w:val="0003108C"/>
    <w:rsid w:val="00051780"/>
    <w:rsid w:val="00086D87"/>
    <w:rsid w:val="000A164B"/>
    <w:rsid w:val="000A2DD6"/>
    <w:rsid w:val="000B08D3"/>
    <w:rsid w:val="000C0F03"/>
    <w:rsid w:val="000C2F28"/>
    <w:rsid w:val="000C3D76"/>
    <w:rsid w:val="000C56C2"/>
    <w:rsid w:val="000D6DA5"/>
    <w:rsid w:val="000D7926"/>
    <w:rsid w:val="00100A82"/>
    <w:rsid w:val="00104C61"/>
    <w:rsid w:val="00121B2D"/>
    <w:rsid w:val="001223CC"/>
    <w:rsid w:val="001331ED"/>
    <w:rsid w:val="00134B76"/>
    <w:rsid w:val="00137ED2"/>
    <w:rsid w:val="00156306"/>
    <w:rsid w:val="00161C50"/>
    <w:rsid w:val="0016591E"/>
    <w:rsid w:val="001667A2"/>
    <w:rsid w:val="00180DB4"/>
    <w:rsid w:val="00184748"/>
    <w:rsid w:val="00186915"/>
    <w:rsid w:val="001950E8"/>
    <w:rsid w:val="001B13D8"/>
    <w:rsid w:val="001B768B"/>
    <w:rsid w:val="001C2421"/>
    <w:rsid w:val="001C615D"/>
    <w:rsid w:val="001C729E"/>
    <w:rsid w:val="001D05DB"/>
    <w:rsid w:val="001E0C3E"/>
    <w:rsid w:val="001F45B7"/>
    <w:rsid w:val="001F6535"/>
    <w:rsid w:val="00202CA6"/>
    <w:rsid w:val="00210050"/>
    <w:rsid w:val="00217E1F"/>
    <w:rsid w:val="002215B3"/>
    <w:rsid w:val="00226D7B"/>
    <w:rsid w:val="002305C2"/>
    <w:rsid w:val="00230F49"/>
    <w:rsid w:val="002311B8"/>
    <w:rsid w:val="0024335D"/>
    <w:rsid w:val="00250163"/>
    <w:rsid w:val="00252F33"/>
    <w:rsid w:val="00257898"/>
    <w:rsid w:val="0026007B"/>
    <w:rsid w:val="00267827"/>
    <w:rsid w:val="00282C80"/>
    <w:rsid w:val="00286A5D"/>
    <w:rsid w:val="00295BBE"/>
    <w:rsid w:val="002A34AF"/>
    <w:rsid w:val="002A34B9"/>
    <w:rsid w:val="002A472E"/>
    <w:rsid w:val="002B78B2"/>
    <w:rsid w:val="002C3FB0"/>
    <w:rsid w:val="002C7398"/>
    <w:rsid w:val="002D02C1"/>
    <w:rsid w:val="002E1817"/>
    <w:rsid w:val="002E3F42"/>
    <w:rsid w:val="002F1046"/>
    <w:rsid w:val="002F48D1"/>
    <w:rsid w:val="00305228"/>
    <w:rsid w:val="00312076"/>
    <w:rsid w:val="00322929"/>
    <w:rsid w:val="00334211"/>
    <w:rsid w:val="00337D8C"/>
    <w:rsid w:val="0034083B"/>
    <w:rsid w:val="00341875"/>
    <w:rsid w:val="00346301"/>
    <w:rsid w:val="00362695"/>
    <w:rsid w:val="00383102"/>
    <w:rsid w:val="0039354E"/>
    <w:rsid w:val="003A58BB"/>
    <w:rsid w:val="003B116D"/>
    <w:rsid w:val="003B1E1C"/>
    <w:rsid w:val="003D370E"/>
    <w:rsid w:val="003E2D20"/>
    <w:rsid w:val="004038E2"/>
    <w:rsid w:val="00432577"/>
    <w:rsid w:val="00437469"/>
    <w:rsid w:val="00442E03"/>
    <w:rsid w:val="00445496"/>
    <w:rsid w:val="00463A21"/>
    <w:rsid w:val="00471DD4"/>
    <w:rsid w:val="00473786"/>
    <w:rsid w:val="00474933"/>
    <w:rsid w:val="004753BD"/>
    <w:rsid w:val="00486DA7"/>
    <w:rsid w:val="004A4822"/>
    <w:rsid w:val="004A65B0"/>
    <w:rsid w:val="004B7950"/>
    <w:rsid w:val="004C25C8"/>
    <w:rsid w:val="004C4081"/>
    <w:rsid w:val="004D0FF6"/>
    <w:rsid w:val="004E0CD3"/>
    <w:rsid w:val="004F312D"/>
    <w:rsid w:val="00515B95"/>
    <w:rsid w:val="005170FD"/>
    <w:rsid w:val="005224A2"/>
    <w:rsid w:val="0053023C"/>
    <w:rsid w:val="00531401"/>
    <w:rsid w:val="00531555"/>
    <w:rsid w:val="005357E8"/>
    <w:rsid w:val="0053627F"/>
    <w:rsid w:val="00566A60"/>
    <w:rsid w:val="00575ACA"/>
    <w:rsid w:val="0058400A"/>
    <w:rsid w:val="00590CB5"/>
    <w:rsid w:val="00590E4F"/>
    <w:rsid w:val="00591036"/>
    <w:rsid w:val="0059453E"/>
    <w:rsid w:val="00594611"/>
    <w:rsid w:val="005B0E0E"/>
    <w:rsid w:val="005B10D0"/>
    <w:rsid w:val="005B68E0"/>
    <w:rsid w:val="005D21D7"/>
    <w:rsid w:val="005E29F3"/>
    <w:rsid w:val="005F2341"/>
    <w:rsid w:val="005F5635"/>
    <w:rsid w:val="005F62A6"/>
    <w:rsid w:val="00602E12"/>
    <w:rsid w:val="006204F6"/>
    <w:rsid w:val="00625A90"/>
    <w:rsid w:val="006352EC"/>
    <w:rsid w:val="00642352"/>
    <w:rsid w:val="006506AD"/>
    <w:rsid w:val="00653245"/>
    <w:rsid w:val="0066365E"/>
    <w:rsid w:val="006835C0"/>
    <w:rsid w:val="00697AA8"/>
    <w:rsid w:val="006A0F1E"/>
    <w:rsid w:val="006A1F37"/>
    <w:rsid w:val="006A4406"/>
    <w:rsid w:val="006A64F4"/>
    <w:rsid w:val="006B0CDD"/>
    <w:rsid w:val="006C32F3"/>
    <w:rsid w:val="006C7940"/>
    <w:rsid w:val="006D7A93"/>
    <w:rsid w:val="006E7B41"/>
    <w:rsid w:val="00703F19"/>
    <w:rsid w:val="00710F3B"/>
    <w:rsid w:val="00721CE9"/>
    <w:rsid w:val="0072571E"/>
    <w:rsid w:val="0072733F"/>
    <w:rsid w:val="007336F3"/>
    <w:rsid w:val="00737DE8"/>
    <w:rsid w:val="00740465"/>
    <w:rsid w:val="00741EE0"/>
    <w:rsid w:val="00746787"/>
    <w:rsid w:val="00751A84"/>
    <w:rsid w:val="0076162F"/>
    <w:rsid w:val="00773C12"/>
    <w:rsid w:val="0078071B"/>
    <w:rsid w:val="00785225"/>
    <w:rsid w:val="007A05E2"/>
    <w:rsid w:val="007A216C"/>
    <w:rsid w:val="007A72A2"/>
    <w:rsid w:val="007C335D"/>
    <w:rsid w:val="007C7AB3"/>
    <w:rsid w:val="00812C8A"/>
    <w:rsid w:val="0081626C"/>
    <w:rsid w:val="00821A37"/>
    <w:rsid w:val="00830EBD"/>
    <w:rsid w:val="00834D43"/>
    <w:rsid w:val="0083597E"/>
    <w:rsid w:val="00836A48"/>
    <w:rsid w:val="00852768"/>
    <w:rsid w:val="00873F37"/>
    <w:rsid w:val="008758B1"/>
    <w:rsid w:val="00885203"/>
    <w:rsid w:val="00893C31"/>
    <w:rsid w:val="008A2C66"/>
    <w:rsid w:val="008C421F"/>
    <w:rsid w:val="008C6FDB"/>
    <w:rsid w:val="008D56B2"/>
    <w:rsid w:val="008E6802"/>
    <w:rsid w:val="008F1762"/>
    <w:rsid w:val="00900913"/>
    <w:rsid w:val="00913A81"/>
    <w:rsid w:val="009175A9"/>
    <w:rsid w:val="0092294E"/>
    <w:rsid w:val="0093441A"/>
    <w:rsid w:val="00937A61"/>
    <w:rsid w:val="00945A29"/>
    <w:rsid w:val="00962008"/>
    <w:rsid w:val="009746DA"/>
    <w:rsid w:val="00986CB5"/>
    <w:rsid w:val="009900E2"/>
    <w:rsid w:val="00994720"/>
    <w:rsid w:val="009C127C"/>
    <w:rsid w:val="009E3EB4"/>
    <w:rsid w:val="009F5F8C"/>
    <w:rsid w:val="00A01938"/>
    <w:rsid w:val="00A05625"/>
    <w:rsid w:val="00A068C0"/>
    <w:rsid w:val="00A15971"/>
    <w:rsid w:val="00A1647A"/>
    <w:rsid w:val="00A166EB"/>
    <w:rsid w:val="00A23D61"/>
    <w:rsid w:val="00A3141C"/>
    <w:rsid w:val="00A3479E"/>
    <w:rsid w:val="00A43EB1"/>
    <w:rsid w:val="00A47529"/>
    <w:rsid w:val="00A6782A"/>
    <w:rsid w:val="00A77DE4"/>
    <w:rsid w:val="00A822B2"/>
    <w:rsid w:val="00A9138C"/>
    <w:rsid w:val="00AD2EC9"/>
    <w:rsid w:val="00AD7FA2"/>
    <w:rsid w:val="00AE2DCA"/>
    <w:rsid w:val="00AF1227"/>
    <w:rsid w:val="00AF61ED"/>
    <w:rsid w:val="00AF6540"/>
    <w:rsid w:val="00B03819"/>
    <w:rsid w:val="00B27964"/>
    <w:rsid w:val="00B30439"/>
    <w:rsid w:val="00B45A21"/>
    <w:rsid w:val="00B45C88"/>
    <w:rsid w:val="00B53B0B"/>
    <w:rsid w:val="00B53EF8"/>
    <w:rsid w:val="00B6447F"/>
    <w:rsid w:val="00B75F5A"/>
    <w:rsid w:val="00B85645"/>
    <w:rsid w:val="00BA547C"/>
    <w:rsid w:val="00BA7863"/>
    <w:rsid w:val="00BB6822"/>
    <w:rsid w:val="00BC26C7"/>
    <w:rsid w:val="00BC58BF"/>
    <w:rsid w:val="00BD4D13"/>
    <w:rsid w:val="00BF0F54"/>
    <w:rsid w:val="00BF56EB"/>
    <w:rsid w:val="00BF5D75"/>
    <w:rsid w:val="00C010F2"/>
    <w:rsid w:val="00C11DF2"/>
    <w:rsid w:val="00C15EC5"/>
    <w:rsid w:val="00C4443B"/>
    <w:rsid w:val="00C77042"/>
    <w:rsid w:val="00C8058D"/>
    <w:rsid w:val="00C80C6F"/>
    <w:rsid w:val="00C80C86"/>
    <w:rsid w:val="00C81DB2"/>
    <w:rsid w:val="00CA2BC3"/>
    <w:rsid w:val="00CB1175"/>
    <w:rsid w:val="00CB52AF"/>
    <w:rsid w:val="00CC75D2"/>
    <w:rsid w:val="00CE5543"/>
    <w:rsid w:val="00CF3EC3"/>
    <w:rsid w:val="00D15A6F"/>
    <w:rsid w:val="00D277D8"/>
    <w:rsid w:val="00D30763"/>
    <w:rsid w:val="00D478A7"/>
    <w:rsid w:val="00D51F87"/>
    <w:rsid w:val="00D722ED"/>
    <w:rsid w:val="00D75AE9"/>
    <w:rsid w:val="00D75DDC"/>
    <w:rsid w:val="00D97009"/>
    <w:rsid w:val="00D972D7"/>
    <w:rsid w:val="00DA5B11"/>
    <w:rsid w:val="00DB0FBE"/>
    <w:rsid w:val="00DC75B7"/>
    <w:rsid w:val="00DE7C0B"/>
    <w:rsid w:val="00DF1DE2"/>
    <w:rsid w:val="00DF4BFE"/>
    <w:rsid w:val="00E23C4D"/>
    <w:rsid w:val="00E32CD5"/>
    <w:rsid w:val="00E673F1"/>
    <w:rsid w:val="00E8452C"/>
    <w:rsid w:val="00E86DB3"/>
    <w:rsid w:val="00EA6E22"/>
    <w:rsid w:val="00EA70BF"/>
    <w:rsid w:val="00EB6164"/>
    <w:rsid w:val="00EB6697"/>
    <w:rsid w:val="00ED2CD8"/>
    <w:rsid w:val="00EE5D1C"/>
    <w:rsid w:val="00F13355"/>
    <w:rsid w:val="00F17776"/>
    <w:rsid w:val="00F22ACF"/>
    <w:rsid w:val="00F5660A"/>
    <w:rsid w:val="00F56D72"/>
    <w:rsid w:val="00F60E06"/>
    <w:rsid w:val="00F6245D"/>
    <w:rsid w:val="00F93F03"/>
    <w:rsid w:val="00FD570C"/>
    <w:rsid w:val="00FE0DBD"/>
    <w:rsid w:val="00FE43FD"/>
    <w:rsid w:val="00FE7505"/>
    <w:rsid w:val="00FF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BCD3872"/>
  <w15:chartTrackingRefBased/>
  <w15:docId w15:val="{BBA9328E-C28A-4804-A420-1BC808E83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HAnsi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C4D"/>
    <w:pPr>
      <w:spacing w:after="240" w:line="288" w:lineRule="auto"/>
    </w:pPr>
    <w:rPr>
      <w:lang w:val="en-US"/>
    </w:rPr>
  </w:style>
  <w:style w:type="paragraph" w:styleId="Heading1">
    <w:name w:val="heading 1"/>
    <w:basedOn w:val="Normal"/>
    <w:next w:val="Normalind"/>
    <w:link w:val="Heading1Char"/>
    <w:uiPriority w:val="9"/>
    <w:qFormat/>
    <w:rsid w:val="00A1647A"/>
    <w:pPr>
      <w:keepNext/>
      <w:keepLines/>
      <w:numPr>
        <w:numId w:val="1"/>
      </w:numPr>
      <w:ind w:left="431" w:hanging="431"/>
      <w:outlineLvl w:val="0"/>
    </w:pPr>
    <w:rPr>
      <w:rFonts w:eastAsiaTheme="majorEastAsia" w:cstheme="majorHAnsi"/>
      <w:szCs w:val="32"/>
    </w:rPr>
  </w:style>
  <w:style w:type="paragraph" w:styleId="Heading2">
    <w:name w:val="heading 2"/>
    <w:basedOn w:val="Normal"/>
    <w:next w:val="Normalind"/>
    <w:link w:val="Heading2Char"/>
    <w:uiPriority w:val="9"/>
    <w:unhideWhenUsed/>
    <w:qFormat/>
    <w:rsid w:val="00A1647A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HAnsi"/>
      <w:szCs w:val="26"/>
    </w:rPr>
  </w:style>
  <w:style w:type="paragraph" w:styleId="Heading3">
    <w:name w:val="heading 3"/>
    <w:basedOn w:val="Normal"/>
    <w:next w:val="Normalind"/>
    <w:link w:val="Heading3Char"/>
    <w:uiPriority w:val="9"/>
    <w:unhideWhenUsed/>
    <w:qFormat/>
    <w:rsid w:val="001331ED"/>
    <w:pPr>
      <w:keepNext/>
      <w:keepLines/>
      <w:numPr>
        <w:ilvl w:val="2"/>
        <w:numId w:val="1"/>
      </w:numPr>
      <w:outlineLvl w:val="2"/>
    </w:pPr>
    <w:rPr>
      <w:rFonts w:eastAsiaTheme="majorEastAsia" w:cstheme="majorHAns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331ED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ED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ED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E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E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E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3FB0"/>
  </w:style>
  <w:style w:type="paragraph" w:styleId="Footer">
    <w:name w:val="footer"/>
    <w:basedOn w:val="Normal"/>
    <w:link w:val="FooterChar"/>
    <w:uiPriority w:val="99"/>
    <w:unhideWhenUsed/>
    <w:rsid w:val="002C3FB0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3FB0"/>
  </w:style>
  <w:style w:type="paragraph" w:styleId="BalloonText">
    <w:name w:val="Balloon Text"/>
    <w:basedOn w:val="Normal"/>
    <w:link w:val="BalloonTextChar"/>
    <w:uiPriority w:val="99"/>
    <w:semiHidden/>
    <w:unhideWhenUsed/>
    <w:rsid w:val="002C3F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FB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A1647A"/>
    <w:rPr>
      <w:rFonts w:eastAsiaTheme="majorEastAsia" w:cstheme="majorHAnsi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1647A"/>
    <w:rPr>
      <w:rFonts w:eastAsiaTheme="majorEastAsia" w:cstheme="majorHAns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331ED"/>
    <w:rPr>
      <w:rFonts w:eastAsiaTheme="majorEastAsia" w:cstheme="majorHAns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E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E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E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E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E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E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rsid w:val="00F22ACF"/>
    <w:pPr>
      <w:contextualSpacing/>
      <w:outlineLvl w:val="0"/>
    </w:pPr>
    <w:rPr>
      <w:rFonts w:eastAsiaTheme="majorEastAsia" w:cstheme="majorHAnsi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CF"/>
    <w:rPr>
      <w:rFonts w:eastAsiaTheme="majorEastAsia" w:cstheme="majorHAnsi"/>
      <w:kern w:val="28"/>
      <w:szCs w:val="56"/>
    </w:rPr>
  </w:style>
  <w:style w:type="paragraph" w:styleId="TOC3">
    <w:name w:val="toc 3"/>
    <w:basedOn w:val="Normal"/>
    <w:next w:val="Normal"/>
    <w:autoRedefine/>
    <w:uiPriority w:val="39"/>
    <w:unhideWhenUsed/>
    <w:rsid w:val="00CB52AF"/>
    <w:pPr>
      <w:tabs>
        <w:tab w:val="left" w:pos="1644"/>
        <w:tab w:val="right" w:leader="dot" w:pos="9072"/>
      </w:tabs>
      <w:spacing w:after="0" w:line="360" w:lineRule="auto"/>
      <w:ind w:left="1134"/>
    </w:pPr>
  </w:style>
  <w:style w:type="paragraph" w:styleId="TOC1">
    <w:name w:val="toc 1"/>
    <w:basedOn w:val="Normal"/>
    <w:next w:val="Normal"/>
    <w:autoRedefine/>
    <w:uiPriority w:val="39"/>
    <w:unhideWhenUsed/>
    <w:rsid w:val="00CB52AF"/>
    <w:pPr>
      <w:tabs>
        <w:tab w:val="left" w:pos="397"/>
        <w:tab w:val="right" w:leader="dot" w:pos="9072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CB52AF"/>
    <w:pPr>
      <w:tabs>
        <w:tab w:val="left" w:pos="1077"/>
        <w:tab w:val="right" w:leader="dot" w:pos="9072"/>
      </w:tabs>
      <w:spacing w:after="0" w:line="360" w:lineRule="auto"/>
      <w:ind w:left="567"/>
    </w:pPr>
  </w:style>
  <w:style w:type="character" w:styleId="Hyperlink">
    <w:name w:val="Hyperlink"/>
    <w:basedOn w:val="DefaultParagraphFont"/>
    <w:uiPriority w:val="99"/>
    <w:unhideWhenUsed/>
    <w:rsid w:val="00C010F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286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ivistelm">
    <w:name w:val="Tiivistelmä"/>
    <w:basedOn w:val="Normal"/>
    <w:rsid w:val="00F17776"/>
    <w:rPr>
      <w:szCs w:val="20"/>
      <w:lang w:eastAsia="fi-FI"/>
    </w:rPr>
  </w:style>
  <w:style w:type="paragraph" w:styleId="NoSpacing">
    <w:name w:val="No Spacing"/>
    <w:uiPriority w:val="99"/>
    <w:qFormat/>
    <w:rsid w:val="00F17776"/>
    <w:pPr>
      <w:spacing w:after="0" w:line="240" w:lineRule="auto"/>
    </w:pPr>
    <w:rPr>
      <w:rFonts w:asciiTheme="minorHAnsi" w:hAnsiTheme="minorHAnsi"/>
      <w:szCs w:val="20"/>
    </w:rPr>
  </w:style>
  <w:style w:type="paragraph" w:customStyle="1" w:styleId="Abstract">
    <w:name w:val="Abstract"/>
    <w:basedOn w:val="Normal"/>
    <w:rsid w:val="00F17776"/>
    <w:rPr>
      <w:szCs w:val="20"/>
      <w:lang w:val="en-GB" w:eastAsia="fi-FI"/>
    </w:rPr>
  </w:style>
  <w:style w:type="paragraph" w:styleId="ListParagraph">
    <w:name w:val="List Paragraph"/>
    <w:basedOn w:val="Normal"/>
    <w:uiPriority w:val="34"/>
    <w:rsid w:val="00BA7863"/>
    <w:pPr>
      <w:ind w:left="720"/>
      <w:contextualSpacing/>
    </w:p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5F5635"/>
    <w:pPr>
      <w:spacing w:after="200"/>
      <w:ind w:left="2608"/>
    </w:pPr>
    <w:rPr>
      <w:iCs/>
      <w:szCs w:val="18"/>
    </w:rPr>
  </w:style>
  <w:style w:type="paragraph" w:customStyle="1" w:styleId="Appendixstyle">
    <w:name w:val="Appendix_style"/>
    <w:basedOn w:val="Caption"/>
    <w:link w:val="AppendixstyleChar"/>
    <w:qFormat/>
    <w:rsid w:val="000C56C2"/>
  </w:style>
  <w:style w:type="paragraph" w:styleId="TableofFigures">
    <w:name w:val="table of figures"/>
    <w:basedOn w:val="Normal"/>
    <w:next w:val="Normal"/>
    <w:uiPriority w:val="99"/>
    <w:unhideWhenUsed/>
    <w:rsid w:val="006352EC"/>
    <w:pPr>
      <w:tabs>
        <w:tab w:val="right" w:leader="dot" w:pos="9072"/>
      </w:tabs>
      <w:spacing w:after="0" w:line="360" w:lineRule="auto"/>
    </w:pPr>
  </w:style>
  <w:style w:type="character" w:customStyle="1" w:styleId="CaptionChar">
    <w:name w:val="Caption Char"/>
    <w:basedOn w:val="DefaultParagraphFont"/>
    <w:link w:val="Caption"/>
    <w:uiPriority w:val="35"/>
    <w:rsid w:val="005F5635"/>
    <w:rPr>
      <w:iCs/>
      <w:szCs w:val="18"/>
    </w:rPr>
  </w:style>
  <w:style w:type="character" w:customStyle="1" w:styleId="AppendixstyleChar">
    <w:name w:val="Appendix_style Char"/>
    <w:basedOn w:val="CaptionChar"/>
    <w:link w:val="Appendixstyle"/>
    <w:rsid w:val="000C56C2"/>
    <w:rPr>
      <w:iCs/>
      <w:szCs w:val="18"/>
    </w:rPr>
  </w:style>
  <w:style w:type="character" w:styleId="PlaceholderText">
    <w:name w:val="Placeholder Text"/>
    <w:basedOn w:val="DefaultParagraphFont"/>
    <w:uiPriority w:val="99"/>
    <w:semiHidden/>
    <w:rsid w:val="0018691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1B13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13D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13D8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13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13D8"/>
    <w:rPr>
      <w:b/>
      <w:bCs/>
      <w:szCs w:val="20"/>
    </w:rPr>
  </w:style>
  <w:style w:type="paragraph" w:styleId="Revision">
    <w:name w:val="Revision"/>
    <w:hidden/>
    <w:uiPriority w:val="99"/>
    <w:semiHidden/>
    <w:rsid w:val="007A05E2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6245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245D"/>
    <w:rPr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245D"/>
    <w:rPr>
      <w:vertAlign w:val="superscript"/>
    </w:rPr>
  </w:style>
  <w:style w:type="paragraph" w:customStyle="1" w:styleId="Headerstyle">
    <w:name w:val="Header_style"/>
    <w:basedOn w:val="Header"/>
    <w:qFormat/>
    <w:rsid w:val="00E23C4D"/>
    <w:pPr>
      <w:tabs>
        <w:tab w:val="clear" w:pos="4819"/>
        <w:tab w:val="clear" w:pos="9638"/>
      </w:tabs>
      <w:spacing w:after="0"/>
    </w:pPr>
  </w:style>
  <w:style w:type="paragraph" w:customStyle="1" w:styleId="Normalind">
    <w:name w:val="Normal_ind"/>
    <w:basedOn w:val="Normal"/>
    <w:qFormat/>
    <w:rsid w:val="00E23C4D"/>
    <w:pPr>
      <w:ind w:left="2608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23C4D"/>
    <w:pPr>
      <w:spacing w:after="0" w:line="360" w:lineRule="auto"/>
      <w:ind w:left="1701"/>
    </w:pPr>
  </w:style>
  <w:style w:type="character" w:styleId="LineNumber">
    <w:name w:val="line number"/>
    <w:basedOn w:val="DefaultParagraphFont"/>
    <w:uiPriority w:val="99"/>
    <w:semiHidden/>
    <w:unhideWhenUsed/>
    <w:rsid w:val="000B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6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win\Downloads\1.%20Long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AAAE254D0030A64498EF4C7DCBE8C4DC" ma:contentTypeVersion="6" ma:contentTypeDescription="Luo uusi asiakirja." ma:contentTypeScope="" ma:versionID="109957df16710433c4a967f192bbaf01">
  <xsd:schema xmlns:xsd="http://www.w3.org/2001/XMLSchema" xmlns:xs="http://www.w3.org/2001/XMLSchema" xmlns:p="http://schemas.microsoft.com/office/2006/metadata/properties" xmlns:ns2="3bd955d0-cdac-4758-a7fa-8e26df4d510b" xmlns:ns3="f5fe1946-5a8c-4dbe-825d-f0d178cfcf36" targetNamespace="http://schemas.microsoft.com/office/2006/metadata/properties" ma:root="true" ma:fieldsID="be83b1e465cb8bdd459dddfeacc3e4e1" ns2:_="" ns3:_="">
    <xsd:import namespace="3bd955d0-cdac-4758-a7fa-8e26df4d510b"/>
    <xsd:import namespace="f5fe1946-5a8c-4dbe-825d-f0d178cfc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d955d0-cdac-4758-a7fa-8e26df4d51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fe1946-5a8c-4dbe-825d-f0d178cfc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5fe1946-5a8c-4dbe-825d-f0d178cfcf36">
      <UserInfo>
        <DisplayName>Teams Pauliina ja Susanna - Jäsenet</DisplayName>
        <AccountId>9738</AccountId>
        <AccountType/>
      </UserInfo>
      <UserInfo>
        <DisplayName>Henna Lindblad</DisplayName>
        <AccountId>2854</AccountId>
        <AccountType/>
      </UserInfo>
      <UserInfo>
        <DisplayName>Juho Kustula</DisplayName>
        <AccountId>1928</AccountId>
        <AccountType/>
      </UserInfo>
      <UserInfo>
        <DisplayName>Arbenita Metolli</DisplayName>
        <AccountId>13981</AccountId>
        <AccountType/>
      </UserInfo>
      <UserInfo>
        <DisplayName>Julia Lassila</DisplayName>
        <AccountId>13462</AccountId>
        <AccountType/>
      </UserInfo>
      <UserInfo>
        <DisplayName>Jarno Partinen</DisplayName>
        <AccountId>14740</AccountId>
        <AccountType/>
      </UserInfo>
      <UserInfo>
        <DisplayName>Tiina Lukkarinen</DisplayName>
        <AccountId>14786</AccountId>
        <AccountType/>
      </UserInfo>
      <UserInfo>
        <DisplayName>Petri Tähtikari</DisplayName>
        <AccountId>14325</AccountId>
        <AccountType/>
      </UserInfo>
      <UserInfo>
        <DisplayName>Jaana Viljanen</DisplayName>
        <AccountId>14326</AccountId>
        <AccountType/>
      </UserInfo>
      <UserInfo>
        <DisplayName>Noa Rönkkö</DisplayName>
        <AccountId>5758</AccountId>
        <AccountType/>
      </UserInfo>
      <UserInfo>
        <DisplayName>Teams HOPS 1 - Jäsenet</DisplayName>
        <AccountId>15249</AccountId>
        <AccountType/>
      </UserInfo>
      <UserInfo>
        <DisplayName>Meija Hämäläinen</DisplayName>
        <AccountId>15465</AccountId>
        <AccountType/>
      </UserInfo>
      <UserInfo>
        <DisplayName>Anni Rossi</DisplayName>
        <AccountId>16478</AccountId>
        <AccountType/>
      </UserInfo>
      <UserInfo>
        <DisplayName>Isabella Isotalo</DisplayName>
        <AccountId>17029</AccountId>
        <AccountType/>
      </UserInfo>
      <UserInfo>
        <DisplayName>Heidi Hacklin</DisplayName>
        <AccountId>16870</AccountId>
        <AccountType/>
      </UserInfo>
      <UserInfo>
        <DisplayName>Kaisa Ikonen</DisplayName>
        <AccountId>17412</AccountId>
        <AccountType/>
      </UserInfo>
      <UserInfo>
        <DisplayName>Eveliina Harlin</DisplayName>
        <AccountId>17341</AccountId>
        <AccountType/>
      </UserInfo>
      <UserInfo>
        <DisplayName>Sonia Pellikka</DisplayName>
        <AccountId>7495</AccountId>
        <AccountType/>
      </UserInfo>
      <UserInfo>
        <DisplayName>Veera Orava</DisplayName>
        <AccountId>3636</AccountId>
        <AccountType/>
      </UserInfo>
      <UserInfo>
        <DisplayName>Pinja Mäkinen</DisplayName>
        <AccountId>13521</AccountId>
        <AccountType/>
      </UserInfo>
      <UserInfo>
        <DisplayName>Jarkko Jokinen</DisplayName>
        <AccountId>14830</AccountId>
        <AccountType/>
      </UserInfo>
      <UserInfo>
        <DisplayName>Sofia Ojala</DisplayName>
        <AccountId>5292</AccountId>
        <AccountType/>
      </UserInfo>
      <UserInfo>
        <DisplayName>Ella Lamminaho</DisplayName>
        <AccountId>6000</AccountId>
        <AccountType/>
      </UserInfo>
      <UserInfo>
        <DisplayName>Janet Mukkala</DisplayName>
        <AccountId>5242</AccountId>
        <AccountType/>
      </UserInfo>
      <UserInfo>
        <DisplayName>Arezo Rabani</DisplayName>
        <AccountId>19500</AccountId>
        <AccountType/>
      </UserInfo>
      <UserInfo>
        <DisplayName>Majid Alshujairi</DisplayName>
        <AccountId>22372</AccountId>
        <AccountType/>
      </UserInfo>
      <UserInfo>
        <DisplayName>Asiya Nooh Mohamed</DisplayName>
        <AccountId>22110</AccountId>
        <AccountType/>
      </UserInfo>
      <UserInfo>
        <DisplayName>Aino Lehto</DisplayName>
        <AccountId>14591</AccountId>
        <AccountType/>
      </UserInfo>
      <UserInfo>
        <DisplayName>Donna Laukka</DisplayName>
        <AccountId>13454</AccountId>
        <AccountType/>
      </UserInfo>
      <UserInfo>
        <DisplayName>Cristina Nikkanen</DisplayName>
        <AccountId>22095</AccountId>
        <AccountType/>
      </UserInfo>
      <UserInfo>
        <DisplayName>Auri Korhonen</DisplayName>
        <AccountId>20466</AccountId>
        <AccountType/>
      </UserInfo>
      <UserInfo>
        <DisplayName>Khadra Mahamoud</DisplayName>
        <AccountId>22339</AccountId>
        <AccountType/>
      </UserInfo>
      <UserInfo>
        <DisplayName>Tuuli Paronen</DisplayName>
        <AccountId>21049</AccountId>
        <AccountType/>
      </UserInfo>
      <UserInfo>
        <DisplayName>Katja Suomalainen</DisplayName>
        <AccountId>21709</AccountId>
        <AccountType/>
      </UserInfo>
      <UserInfo>
        <DisplayName>Tea Valokorpi</DisplayName>
        <AccountId>22151</AccountId>
        <AccountType/>
      </UserInfo>
      <UserInfo>
        <DisplayName>Elisa Yliriesto</DisplayName>
        <AccountId>21962</AccountId>
        <AccountType/>
      </UserInfo>
      <UserInfo>
        <DisplayName>Emily Green</DisplayName>
        <AccountId>22307</AccountId>
        <AccountType/>
      </UserInfo>
      <UserInfo>
        <DisplayName>Tiia Kallio</DisplayName>
        <AccountId>21589</AccountId>
        <AccountType/>
      </UserInfo>
      <UserInfo>
        <DisplayName>Charlotta Takkula</DisplayName>
        <AccountId>21055</AccountId>
        <AccountType/>
      </UserInfo>
      <UserInfo>
        <DisplayName>Oona Niemi</DisplayName>
        <AccountId>22215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67ED48A-3CAD-4C4B-A002-9A110C4178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596DFD-5EFF-4EE9-89EE-B6256251F4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552D2-6258-49EA-9D44-35CFC74A8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d955d0-cdac-4758-a7fa-8e26df4d510b"/>
    <ds:schemaRef ds:uri="f5fe1946-5a8c-4dbe-825d-f0d178cfc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7B6C8C3-A169-4831-ABF0-414CA2F584D3}">
  <ds:schemaRefs>
    <ds:schemaRef ds:uri="http://schemas.microsoft.com/office/2006/metadata/properties"/>
    <ds:schemaRef ds:uri="http://schemas.microsoft.com/office/infopath/2007/PartnerControls"/>
    <ds:schemaRef ds:uri="f5fe1946-5a8c-4dbe-825d-f0d178cfcf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1. Long document template.dotx</Template>
  <TotalTime>3040</TotalTime>
  <Pages>5</Pages>
  <Words>597</Words>
  <Characters>3407</Characters>
  <Application>Microsoft Office Word</Application>
  <DocSecurity>0</DocSecurity>
  <Lines>28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Nicolle Griffith Gonzalez</cp:lastModifiedBy>
  <cp:revision>10</cp:revision>
  <dcterms:created xsi:type="dcterms:W3CDTF">2025-11-05T09:10:00Z</dcterms:created>
  <dcterms:modified xsi:type="dcterms:W3CDTF">2025-12-15T19:13:00Z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0x010100AAAE254D0030A64498EF4C7DCBE8C4DC</vt:lpwstr>
  </property>
  <property fmtid="{D5CDD505-2E9C-101B-9397-08002B2CF9AE}" pid="3" name="KoulutusLAUREAO">
    <vt:lpwstr/>
  </property>
  <property fmtid="{D5CDD505-2E9C-101B-9397-08002B2CF9AE}" pid="4" name="DokumenttityyppiLAUREAO">
    <vt:lpwstr/>
  </property>
  <property fmtid="{D5CDD505-2E9C-101B-9397-08002B2CF9AE}" pid="5" name="TaxKeyword">
    <vt:lpwstr/>
  </property>
  <property fmtid="{D5CDD505-2E9C-101B-9397-08002B2CF9AE}" pid="6" name="DokumentinAiheLAUREAO">
    <vt:lpwstr/>
  </property>
  <property fmtid="{D5CDD505-2E9C-101B-9397-08002B2CF9AE}" pid="7" name="KieliLAUREAO">
    <vt:lpwstr/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TaxonomyTextField_LaureaDocumentLanguage">
    <vt:lpwstr>1035;#Suomi|d889c693-5748-4b1f-9ba0-044f617dea1e</vt:lpwstr>
  </property>
  <property fmtid="{D5CDD505-2E9C-101B-9397-08002B2CF9AE}" pid="13" name="TaxonomyTextField_LaureaConfidentiality">
    <vt:lpwstr>1035;#Sisäinen|0da39d2c-72bb-4345-9ac0-c64d6ac7ed4a</vt:lpwstr>
  </property>
  <property fmtid="{D5CDD505-2E9C-101B-9397-08002B2CF9AE}" pid="14" name="TaxCatchAll">
    <vt:lpwstr>2;#1035;;#Suomi|d889c693-5748-4b1f-9ba0-044f617dea1e;#1;#1035;;#Sisäinen|0da39d2c-72bb-4345-9ac0-c64d6ac7ed4a</vt:lpwstr>
  </property>
  <property fmtid="{D5CDD505-2E9C-101B-9397-08002B2CF9AE}" pid="15" name="LaureaDocumentLanguage">
    <vt:lpwstr>2;#1035;#Suomi|d889c693-5748-4b1f-9ba0-044f617dea1e</vt:lpwstr>
  </property>
  <property fmtid="{D5CDD505-2E9C-101B-9397-08002B2CF9AE}" pid="16" name="LaureaConfidentiality">
    <vt:lpwstr>1;#1035;#Sisäinen|0da39d2c-72bb-4345-9ac0-c64d6ac7ed4a</vt:lpwstr>
  </property>
</Properties>
</file>